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3FE321" w14:textId="6247C705" w:rsidR="003372D3" w:rsidRPr="003372D3" w:rsidRDefault="003372D3" w:rsidP="001A3431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w14:paraId="65786598" w14:textId="7BF0C4E7" w:rsidR="003372D3" w:rsidRPr="003372D3" w:rsidRDefault="00A90D2A" w:rsidP="003372D3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>Licitator</w:t>
      </w:r>
    </w:p>
    <w:p w14:paraId="6E324995" w14:textId="5803DD61" w:rsidR="00206E1F" w:rsidRPr="003372D3" w:rsidRDefault="00206E1F" w:rsidP="001A3431">
      <w:pPr>
        <w:tabs>
          <w:tab w:val="left" w:pos="2970"/>
          <w:tab w:val="left" w:pos="3060"/>
        </w:tabs>
        <w:rPr>
          <w:lang w:val="sr-Latn-CS"/>
        </w:rPr>
      </w:pPr>
    </w:p>
    <w:p w14:paraId="67AC6046" w14:textId="1AAD7DEB" w:rsidR="00A90D2A" w:rsidRPr="00A90D2A" w:rsidRDefault="00A90D2A" w:rsidP="00A90D2A">
      <w:pPr>
        <w:tabs>
          <w:tab w:val="left" w:pos="2970"/>
          <w:tab w:val="left" w:pos="3060"/>
        </w:tabs>
        <w:rPr>
          <w:rFonts w:ascii="Arial" w:eastAsia="Arial" w:hAnsi="Arial" w:cs="Arial"/>
          <w:b/>
          <w:bCs/>
          <w:sz w:val="36"/>
          <w:szCs w:val="36"/>
          <w:lang w:val="sr-Latn-CS"/>
        </w:rPr>
      </w:pPr>
      <w:r>
        <w:rPr>
          <w:rFonts w:ascii="Arial" w:eastAsia="Arial" w:hAnsi="Arial" w:cs="Arial"/>
          <w:b/>
          <w:bCs/>
          <w:sz w:val="36"/>
          <w:szCs w:val="36"/>
          <w:lang w:val="sr-Latn-CS"/>
        </w:rPr>
        <w:tab/>
      </w:r>
      <w:r>
        <w:rPr>
          <w:rFonts w:ascii="Arial" w:eastAsia="Arial" w:hAnsi="Arial" w:cs="Arial"/>
          <w:b/>
          <w:bCs/>
          <w:sz w:val="36"/>
          <w:szCs w:val="36"/>
          <w:lang w:val="sr-Latn-CS"/>
        </w:rPr>
        <w:tab/>
      </w:r>
      <w:r>
        <w:rPr>
          <w:rFonts w:ascii="Arial" w:eastAsia="Arial" w:hAnsi="Arial" w:cs="Arial"/>
          <w:b/>
          <w:bCs/>
          <w:sz w:val="36"/>
          <w:szCs w:val="36"/>
          <w:lang w:val="sr-Latn-CS"/>
        </w:rPr>
        <w:tab/>
        <w:t xml:space="preserve">   </w:t>
      </w:r>
      <w:r w:rsidRPr="00A90D2A">
        <w:rPr>
          <w:rFonts w:ascii="Arial" w:eastAsia="Arial" w:hAnsi="Arial" w:cs="Arial"/>
          <w:b/>
          <w:bCs/>
          <w:sz w:val="36"/>
          <w:szCs w:val="36"/>
          <w:lang w:val="sr-Latn-CS"/>
        </w:rPr>
        <w:t>Web aplikacija za online aukcije</w:t>
      </w:r>
    </w:p>
    <w:p w14:paraId="71776B08" w14:textId="16938973" w:rsidR="001A3431" w:rsidRDefault="001A3431" w:rsidP="001A3431">
      <w:pPr>
        <w:tabs>
          <w:tab w:val="left" w:pos="2970"/>
          <w:tab w:val="left" w:pos="3060"/>
        </w:tabs>
        <w:rPr>
          <w:lang w:val="sr-Latn-CS"/>
        </w:rPr>
      </w:pPr>
    </w:p>
    <w:p w14:paraId="294053DC" w14:textId="77777777" w:rsidR="00206E1F" w:rsidRPr="003372D3" w:rsidRDefault="003372D3">
      <w:pPr>
        <w:pStyle w:val="Title"/>
        <w:jc w:val="right"/>
        <w:rPr>
          <w:lang w:val="sr-Latn-CS"/>
        </w:rPr>
      </w:pPr>
      <w:r w:rsidRPr="003372D3">
        <w:rPr>
          <w:lang w:val="sr-Latn-CS"/>
        </w:rPr>
        <w:t>Vizija sistema</w:t>
      </w:r>
    </w:p>
    <w:p w14:paraId="672A6659" w14:textId="77777777" w:rsidR="00206E1F" w:rsidRPr="003372D3" w:rsidRDefault="00206E1F">
      <w:pPr>
        <w:pStyle w:val="Title"/>
        <w:jc w:val="right"/>
        <w:rPr>
          <w:lang w:val="sr-Latn-CS"/>
        </w:rPr>
      </w:pPr>
    </w:p>
    <w:p w14:paraId="7E7B734B" w14:textId="77777777" w:rsidR="00206E1F" w:rsidRPr="003372D3" w:rsidRDefault="003372D3" w:rsidP="003372D3">
      <w:pPr>
        <w:pStyle w:val="Title"/>
        <w:jc w:val="right"/>
        <w:rPr>
          <w:sz w:val="28"/>
          <w:lang w:val="sr-Latn-CS"/>
        </w:rPr>
      </w:pPr>
      <w:r>
        <w:rPr>
          <w:sz w:val="28"/>
          <w:lang w:val="sr-Latn-CS"/>
        </w:rPr>
        <w:t>Verzija</w:t>
      </w:r>
      <w:r w:rsidR="00206E1F" w:rsidRPr="003372D3">
        <w:rPr>
          <w:sz w:val="28"/>
          <w:lang w:val="sr-Latn-CS"/>
        </w:rPr>
        <w:t xml:space="preserve"> 1.0</w:t>
      </w:r>
    </w:p>
    <w:p w14:paraId="0A37501D" w14:textId="77777777" w:rsidR="00206E1F" w:rsidRPr="003372D3" w:rsidRDefault="00206E1F">
      <w:pPr>
        <w:pStyle w:val="Title"/>
        <w:rPr>
          <w:sz w:val="28"/>
          <w:lang w:val="sr-Latn-CS"/>
        </w:rPr>
        <w:sectPr w:rsidR="00206E1F" w:rsidRPr="003372D3">
          <w:headerReference w:type="default" r:id="rId8"/>
          <w:footerReference w:type="even" r:id="rId9"/>
          <w:footerReference w:type="default" r:id="rId10"/>
          <w:pgSz w:w="12240" w:h="15840" w:code="1"/>
          <w:pgMar w:top="1440" w:right="1440" w:bottom="1440" w:left="1440" w:header="708" w:footer="708" w:gutter="0"/>
          <w:cols w:space="708"/>
          <w:vAlign w:val="center"/>
        </w:sectPr>
      </w:pPr>
    </w:p>
    <w:p w14:paraId="023F6467" w14:textId="77777777" w:rsidR="00206E1F" w:rsidRPr="003372D3" w:rsidRDefault="003372D3">
      <w:pPr>
        <w:pStyle w:val="Title"/>
        <w:rPr>
          <w:lang w:val="sr-Latn-CS"/>
        </w:rPr>
      </w:pPr>
      <w:r>
        <w:rPr>
          <w:lang w:val="sr-Latn-CS"/>
        </w:rPr>
        <w:lastRenderedPageBreak/>
        <w:t>Pregled izmena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206E1F" w:rsidRPr="003372D3" w14:paraId="29D06CEC" w14:textId="77777777" w:rsidTr="001A3431">
        <w:tc>
          <w:tcPr>
            <w:tcW w:w="2304" w:type="dxa"/>
          </w:tcPr>
          <w:p w14:paraId="746F1487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14:paraId="3102AD42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Verzija</w:t>
            </w:r>
          </w:p>
        </w:tc>
        <w:tc>
          <w:tcPr>
            <w:tcW w:w="3744" w:type="dxa"/>
          </w:tcPr>
          <w:p w14:paraId="702199EA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</w:tcPr>
          <w:p w14:paraId="4C320DDC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Autor</w:t>
            </w:r>
          </w:p>
        </w:tc>
      </w:tr>
      <w:tr w:rsidR="003372D3" w:rsidRPr="003372D3" w14:paraId="544FB6E8" w14:textId="77777777" w:rsidTr="001A3431">
        <w:tc>
          <w:tcPr>
            <w:tcW w:w="2304" w:type="dxa"/>
          </w:tcPr>
          <w:p w14:paraId="63012FFC" w14:textId="314C781A" w:rsidR="003372D3" w:rsidRPr="003372D3" w:rsidRDefault="00A90D2A" w:rsidP="00206E1F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27</w:t>
            </w:r>
            <w:r w:rsidR="2CE77D64" w:rsidRPr="001A3431">
              <w:rPr>
                <w:lang w:val="sr-Latn-CS"/>
              </w:rPr>
              <w:t>.</w:t>
            </w:r>
            <w:r w:rsidR="229A53D7" w:rsidRPr="001A3431">
              <w:rPr>
                <w:lang w:val="sr-Latn-CS"/>
              </w:rPr>
              <w:t>11</w:t>
            </w:r>
            <w:r w:rsidR="2CE77D64" w:rsidRPr="001A3431">
              <w:rPr>
                <w:lang w:val="sr-Latn-CS"/>
              </w:rPr>
              <w:t>.20</w:t>
            </w:r>
            <w:r w:rsidR="47C2D799" w:rsidRPr="001A3431">
              <w:rPr>
                <w:lang w:val="sr-Latn-CS"/>
              </w:rPr>
              <w:t>2</w:t>
            </w:r>
            <w:r w:rsidR="00B34984">
              <w:rPr>
                <w:lang w:val="sr-Latn-CS"/>
              </w:rPr>
              <w:t>5</w:t>
            </w:r>
            <w:r w:rsidR="47C2D799" w:rsidRPr="001A3431">
              <w:rPr>
                <w:lang w:val="sr-Latn-CS"/>
              </w:rPr>
              <w:t>. godine</w:t>
            </w:r>
          </w:p>
        </w:tc>
        <w:tc>
          <w:tcPr>
            <w:tcW w:w="1152" w:type="dxa"/>
          </w:tcPr>
          <w:p w14:paraId="4B3AA50C" w14:textId="77777777" w:rsidR="003372D3" w:rsidRPr="003372D3" w:rsidRDefault="003372D3" w:rsidP="00206E1F">
            <w:pPr>
              <w:pStyle w:val="Tabletext"/>
              <w:rPr>
                <w:lang w:val="sr-Latn-CS"/>
              </w:rPr>
            </w:pPr>
            <w:r w:rsidRPr="003372D3">
              <w:rPr>
                <w:lang w:val="sr-Latn-CS"/>
              </w:rPr>
              <w:t>1.0</w:t>
            </w:r>
          </w:p>
        </w:tc>
        <w:tc>
          <w:tcPr>
            <w:tcW w:w="3744" w:type="dxa"/>
          </w:tcPr>
          <w:p w14:paraId="10ED3A91" w14:textId="77777777" w:rsidR="003372D3" w:rsidRPr="003372D3" w:rsidRDefault="003372D3" w:rsidP="00206E1F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Revizija</w:t>
            </w:r>
          </w:p>
        </w:tc>
        <w:tc>
          <w:tcPr>
            <w:tcW w:w="2304" w:type="dxa"/>
          </w:tcPr>
          <w:p w14:paraId="52F5AC35" w14:textId="58B45116" w:rsidR="003372D3" w:rsidRPr="003372D3" w:rsidRDefault="00A90D2A" w:rsidP="003372D3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Nikola Radomirović</w:t>
            </w:r>
          </w:p>
        </w:tc>
      </w:tr>
      <w:tr w:rsidR="003372D3" w:rsidRPr="003372D3" w14:paraId="5DAB6C7B" w14:textId="77777777" w:rsidTr="001A3431">
        <w:tc>
          <w:tcPr>
            <w:tcW w:w="2304" w:type="dxa"/>
          </w:tcPr>
          <w:p w14:paraId="02EB378F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6A05A809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5A39BBE3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41C8F396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</w:tr>
      <w:tr w:rsidR="003372D3" w:rsidRPr="003372D3" w14:paraId="72A3D3EC" w14:textId="77777777" w:rsidTr="001A3431">
        <w:tc>
          <w:tcPr>
            <w:tcW w:w="2304" w:type="dxa"/>
          </w:tcPr>
          <w:p w14:paraId="0D0B940D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0E27B00A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60061E4C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44EAFD9C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</w:tr>
      <w:tr w:rsidR="003372D3" w:rsidRPr="003372D3" w14:paraId="4B94D5A5" w14:textId="77777777" w:rsidTr="001A3431">
        <w:tc>
          <w:tcPr>
            <w:tcW w:w="2304" w:type="dxa"/>
          </w:tcPr>
          <w:p w14:paraId="3DEEC669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3656B9AB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45FB0818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049F31CB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</w:tr>
    </w:tbl>
    <w:p w14:paraId="53128261" w14:textId="77777777" w:rsidR="00206E1F" w:rsidRPr="003372D3" w:rsidRDefault="00206E1F">
      <w:pPr>
        <w:rPr>
          <w:lang w:val="sr-Latn-CS"/>
        </w:rPr>
      </w:pPr>
    </w:p>
    <w:p w14:paraId="414DD773" w14:textId="77777777" w:rsidR="00206E1F" w:rsidRPr="003372D3" w:rsidRDefault="00206E1F" w:rsidP="003372D3">
      <w:pPr>
        <w:pStyle w:val="Title"/>
        <w:rPr>
          <w:lang w:val="sr-Latn-CS"/>
        </w:rPr>
      </w:pPr>
      <w:r w:rsidRPr="003372D3">
        <w:rPr>
          <w:lang w:val="sr-Latn-CS"/>
        </w:rPr>
        <w:br w:type="page"/>
      </w:r>
      <w:r w:rsidR="003372D3">
        <w:rPr>
          <w:lang w:val="sr-Latn-CS"/>
        </w:rPr>
        <w:lastRenderedPageBreak/>
        <w:t>Sadržaj</w:t>
      </w:r>
    </w:p>
    <w:p w14:paraId="45ACB46B" w14:textId="77777777" w:rsidR="00AD17B6" w:rsidRDefault="00206E1F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3372D3">
        <w:rPr>
          <w:b/>
          <w:lang w:val="sr-Latn-CS"/>
        </w:rPr>
        <w:fldChar w:fldCharType="begin"/>
      </w:r>
      <w:r w:rsidRPr="003372D3">
        <w:rPr>
          <w:b/>
          <w:lang w:val="sr-Latn-CS"/>
        </w:rPr>
        <w:instrText xml:space="preserve"> TOC \o "1-3" </w:instrText>
      </w:r>
      <w:r w:rsidRPr="003372D3">
        <w:rPr>
          <w:b/>
          <w:lang w:val="sr-Latn-CS"/>
        </w:rPr>
        <w:fldChar w:fldCharType="separate"/>
      </w:r>
      <w:r w:rsidR="00AD17B6" w:rsidRPr="00A31FB7">
        <w:rPr>
          <w:noProof/>
          <w:lang w:val="sr-Latn-CS"/>
        </w:rPr>
        <w:t>1.</w:t>
      </w:r>
      <w:r w:rsidR="00AD17B6">
        <w:rPr>
          <w:noProof/>
          <w:sz w:val="24"/>
          <w:szCs w:val="24"/>
          <w:lang w:val="sr-Latn-CS"/>
        </w:rPr>
        <w:tab/>
      </w:r>
      <w:r w:rsidR="00AD17B6" w:rsidRPr="00A31FB7">
        <w:rPr>
          <w:noProof/>
          <w:lang w:val="sr-Latn-CS"/>
        </w:rPr>
        <w:t>Cilj dokumenta</w:t>
      </w:r>
      <w:r w:rsidR="00AD17B6">
        <w:rPr>
          <w:noProof/>
        </w:rPr>
        <w:tab/>
      </w:r>
      <w:r w:rsidR="00AD17B6">
        <w:rPr>
          <w:noProof/>
        </w:rPr>
        <w:fldChar w:fldCharType="begin"/>
      </w:r>
      <w:r w:rsidR="00AD17B6">
        <w:rPr>
          <w:noProof/>
        </w:rPr>
        <w:instrText xml:space="preserve"> PAGEREF _Toc161771491 \h </w:instrText>
      </w:r>
      <w:r w:rsidR="00AD17B6">
        <w:rPr>
          <w:noProof/>
        </w:rPr>
      </w:r>
      <w:r w:rsidR="00AD17B6">
        <w:rPr>
          <w:noProof/>
        </w:rPr>
        <w:fldChar w:fldCharType="separate"/>
      </w:r>
      <w:r w:rsidR="00AD17B6">
        <w:rPr>
          <w:noProof/>
        </w:rPr>
        <w:t>5</w:t>
      </w:r>
      <w:r w:rsidR="00AD17B6">
        <w:rPr>
          <w:noProof/>
        </w:rPr>
        <w:fldChar w:fldCharType="end"/>
      </w:r>
    </w:p>
    <w:p w14:paraId="3758FDDE" w14:textId="77777777" w:rsidR="00AD17B6" w:rsidRDefault="00AD17B6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2.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Opseg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_Toc161771492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43398AE" w14:textId="77777777" w:rsidR="00AD17B6" w:rsidRDefault="00AD17B6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3.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_Toc161771493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98369CE" w14:textId="77777777" w:rsidR="00AD17B6" w:rsidRDefault="00AD17B6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4.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Pozicioniranje proizvoda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26EBC55" w14:textId="77777777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4.1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Poslovne mogućnosti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A80A365" w14:textId="77777777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4.2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Postavka problema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_Toc161771496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C2811FE" w14:textId="77777777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4.3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Postavka pozicije proizvoda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_Toc161771497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E3297C4" w14:textId="77777777" w:rsidR="00AD17B6" w:rsidRDefault="00AD17B6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5.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Opis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_Toc161771498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780DB03" w14:textId="77777777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5.1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Opis potencijalnog tržišta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_Toc161771499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9B73EC0" w14:textId="77777777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5.2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Profili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FB2E02F" w14:textId="77777777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5.3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Opis okruženja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E5D999A" w14:textId="77777777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5.4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Osnovne potrebe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780F11C" w14:textId="77777777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5.5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Alternative i konkurencija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59A7AA1" w14:textId="77777777" w:rsidR="00AD17B6" w:rsidRDefault="00AD17B6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6.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Opis proizvoda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888EF89" w14:textId="77777777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6.1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Perspektiva proizvoda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B8E25FF" w14:textId="77777777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6.2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Pregled mogućnosti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54C4A27" w14:textId="77777777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6.3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Pretpostavke i zavisnosti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D277FB4" w14:textId="77777777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6.4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Cena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29460BA" w14:textId="77777777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6.5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Licenciranje i instalacija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F8D1793" w14:textId="77777777" w:rsidR="00AD17B6" w:rsidRDefault="00AD17B6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7.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Funkcionalni zahtevi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E8C51ED" w14:textId="77777777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7.1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Prijavljivanje na sistem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D70C38F" w14:textId="77777777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7.2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Unos, prikaz i ažuriranje osnovnih podataka o laboratoriji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AA15A2B" w14:textId="77777777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7.3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Kreiranje, arhiviranje i brisanje članova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A09F017" w14:textId="54EB1EE8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7.4</w:t>
      </w:r>
      <w:r>
        <w:rPr>
          <w:noProof/>
          <w:sz w:val="24"/>
          <w:szCs w:val="24"/>
          <w:lang w:val="sr-Latn-CS"/>
        </w:rPr>
        <w:tab/>
      </w:r>
      <w:r w:rsidR="00707BA3">
        <w:rPr>
          <w:noProof/>
          <w:lang w:val="sr-Latn-CS"/>
        </w:rPr>
        <w:t>Upravljanje aukcijama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CDDAD8D" w14:textId="55434967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7.5</w:t>
      </w:r>
      <w:r>
        <w:rPr>
          <w:noProof/>
          <w:sz w:val="24"/>
          <w:szCs w:val="24"/>
          <w:lang w:val="sr-Latn-CS"/>
        </w:rPr>
        <w:tab/>
      </w:r>
      <w:r w:rsidR="00707BA3">
        <w:rPr>
          <w:noProof/>
          <w:lang w:val="sr-Latn-CS"/>
        </w:rPr>
        <w:t>Licitiranje (postavljanje ponuda)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6E4136D" w14:textId="77777777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7.6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Kreiranje projekta i dodela vođe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E734126" w14:textId="77777777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7.7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Unos, prikaz i ažuriranje podataka o projektima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AD7976A" w14:textId="77777777" w:rsidR="00AD17B6" w:rsidRDefault="00AD17B6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8.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Ograničenja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17F1776" w14:textId="77777777" w:rsidR="00AD17B6" w:rsidRDefault="00AD17B6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9.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Zahtevi u pogledu kvaliteta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030208A" w14:textId="77777777" w:rsidR="00AD17B6" w:rsidRDefault="00AD17B6" w:rsidP="00AD17B6">
      <w:pPr>
        <w:pStyle w:val="TOC1"/>
        <w:tabs>
          <w:tab w:val="left" w:pos="426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10.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Prioritet funkcionalnosti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E9F7186" w14:textId="77777777" w:rsidR="00AD17B6" w:rsidRDefault="00AD17B6" w:rsidP="00AD17B6">
      <w:pPr>
        <w:pStyle w:val="TOC1"/>
        <w:tabs>
          <w:tab w:val="left" w:pos="426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11.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Nefunkcionalni zahtevi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5378785" w14:textId="77777777" w:rsidR="00AD17B6" w:rsidRDefault="00AD17B6" w:rsidP="00AD17B6">
      <w:pPr>
        <w:pStyle w:val="TOC2"/>
        <w:tabs>
          <w:tab w:val="left" w:pos="993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11.1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Zahtevi u pogledu standardizacije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4E9F7B3" w14:textId="77777777" w:rsidR="00AD17B6" w:rsidRDefault="00AD17B6" w:rsidP="00AD17B6">
      <w:pPr>
        <w:pStyle w:val="TOC2"/>
        <w:tabs>
          <w:tab w:val="left" w:pos="993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11.2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Sistemski zahtevi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6A6A0D6" w14:textId="77777777" w:rsidR="00AD17B6" w:rsidRDefault="00AD17B6" w:rsidP="00AD17B6">
      <w:pPr>
        <w:pStyle w:val="TOC2"/>
        <w:tabs>
          <w:tab w:val="left" w:pos="993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11.3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Zahtevi u pogledu performansi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024BC07" w14:textId="77777777" w:rsidR="00AD17B6" w:rsidRDefault="00AD17B6" w:rsidP="00AD17B6">
      <w:pPr>
        <w:pStyle w:val="TOC2"/>
        <w:tabs>
          <w:tab w:val="left" w:pos="993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11.4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Zahtevi u pogledu okruženja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E6F6D2F" w14:textId="77777777" w:rsidR="00AD17B6" w:rsidRDefault="00AD17B6" w:rsidP="00AD17B6">
      <w:pPr>
        <w:pStyle w:val="TOC1"/>
        <w:tabs>
          <w:tab w:val="left" w:pos="426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12.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Dokumentacija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24077D6" w14:textId="77777777" w:rsidR="00AD17B6" w:rsidRDefault="00AD17B6" w:rsidP="00AD17B6">
      <w:pPr>
        <w:pStyle w:val="TOC2"/>
        <w:tabs>
          <w:tab w:val="left" w:pos="993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lastRenderedPageBreak/>
        <w:t>12.1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Korisničko uputstvo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CCC9D45" w14:textId="77777777" w:rsidR="00AD17B6" w:rsidRDefault="00AD17B6" w:rsidP="00AD17B6">
      <w:pPr>
        <w:pStyle w:val="TOC2"/>
        <w:tabs>
          <w:tab w:val="left" w:pos="993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12.2</w:t>
      </w:r>
      <w:r>
        <w:rPr>
          <w:noProof/>
          <w:sz w:val="24"/>
          <w:szCs w:val="24"/>
          <w:lang w:val="sr-Latn-CS"/>
        </w:rPr>
        <w:tab/>
      </w:r>
      <w:r w:rsidRPr="00A31FB7">
        <w:rPr>
          <w:i/>
          <w:iCs/>
          <w:noProof/>
          <w:lang w:val="sr-Latn-CS"/>
        </w:rPr>
        <w:t>Online</w:t>
      </w:r>
      <w:r w:rsidRPr="00A31FB7">
        <w:rPr>
          <w:noProof/>
          <w:lang w:val="sr-Latn-CS"/>
        </w:rPr>
        <w:t xml:space="preserve"> uputstvo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D877D82" w14:textId="77777777" w:rsidR="00AD17B6" w:rsidRDefault="00AD17B6" w:rsidP="00AD17B6">
      <w:pPr>
        <w:pStyle w:val="TOC2"/>
        <w:tabs>
          <w:tab w:val="left" w:pos="993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12.3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Uputstvo za instalaciju i konfigurisanje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6FD8F32" w14:textId="77777777" w:rsidR="00AD17B6" w:rsidRDefault="00AD17B6" w:rsidP="00AD17B6">
      <w:pPr>
        <w:pStyle w:val="TOC2"/>
        <w:tabs>
          <w:tab w:val="left" w:pos="993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12.4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Pakovanje proizvoda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ED8AF3C" w14:textId="77777777" w:rsidR="00206E1F" w:rsidRPr="003372D3" w:rsidRDefault="00206E1F" w:rsidP="003372D3">
      <w:pPr>
        <w:pStyle w:val="Title"/>
        <w:tabs>
          <w:tab w:val="left" w:pos="540"/>
        </w:tabs>
        <w:rPr>
          <w:lang w:val="sr-Latn-CS"/>
        </w:rPr>
      </w:pPr>
      <w:r w:rsidRPr="003372D3">
        <w:rPr>
          <w:rFonts w:ascii="Times New Roman" w:hAnsi="Times New Roman"/>
          <w:b w:val="0"/>
          <w:sz w:val="20"/>
          <w:lang w:val="sr-Latn-CS"/>
        </w:rPr>
        <w:fldChar w:fldCharType="end"/>
      </w:r>
      <w:r w:rsidRPr="003372D3">
        <w:rPr>
          <w:lang w:val="sr-Latn-CS"/>
        </w:rPr>
        <w:br w:type="page"/>
      </w:r>
      <w:r w:rsidR="003372D3">
        <w:rPr>
          <w:lang w:val="sr-Latn-CS"/>
        </w:rPr>
        <w:lastRenderedPageBreak/>
        <w:t>Vizija sistema</w:t>
      </w:r>
    </w:p>
    <w:p w14:paraId="362FD78F" w14:textId="77777777" w:rsidR="00206E1F" w:rsidRPr="003372D3" w:rsidRDefault="003372D3">
      <w:pPr>
        <w:pStyle w:val="Heading1"/>
        <w:rPr>
          <w:lang w:val="sr-Latn-CS"/>
        </w:rPr>
      </w:pPr>
      <w:bookmarkStart w:id="0" w:name="_Toc161771491"/>
      <w:r>
        <w:rPr>
          <w:lang w:val="sr-Latn-CS"/>
        </w:rPr>
        <w:t>Cilj</w:t>
      </w:r>
      <w:r w:rsidR="00CA58C5">
        <w:rPr>
          <w:lang w:val="sr-Latn-CS"/>
        </w:rPr>
        <w:t xml:space="preserve"> dokumenta</w:t>
      </w:r>
      <w:bookmarkEnd w:id="0"/>
    </w:p>
    <w:p w14:paraId="16737FC8" w14:textId="421F4BC5" w:rsidR="00206E1F" w:rsidRPr="003372D3" w:rsidRDefault="0026E73D" w:rsidP="00B849B5">
      <w:pPr>
        <w:pStyle w:val="BodyText"/>
        <w:rPr>
          <w:lang w:val="sr-Latn-CS"/>
        </w:rPr>
      </w:pPr>
      <w:r w:rsidRPr="001A3431">
        <w:rPr>
          <w:lang w:val="sr-Latn-CS"/>
        </w:rPr>
        <w:t>Cilj ovog dokumenta je definisanje zahteva visokog nivoa</w:t>
      </w:r>
      <w:r w:rsidR="3EDB3376" w:rsidRPr="001A3431">
        <w:rPr>
          <w:lang w:val="sr-Latn-CS"/>
        </w:rPr>
        <w:t xml:space="preserve"> web</w:t>
      </w:r>
      <w:r w:rsidRPr="001A3431">
        <w:rPr>
          <w:lang w:val="sr-Latn-CS"/>
        </w:rPr>
        <w:t xml:space="preserve"> </w:t>
      </w:r>
      <w:r w:rsidR="00250AAE">
        <w:rPr>
          <w:lang w:val="sr-Latn-CS"/>
        </w:rPr>
        <w:t>platforme</w:t>
      </w:r>
      <w:r w:rsidR="00A90D2A">
        <w:rPr>
          <w:lang w:val="sr-Latn-CS"/>
        </w:rPr>
        <w:t xml:space="preserve"> Licitator</w:t>
      </w:r>
      <w:r w:rsidRPr="001A3431">
        <w:rPr>
          <w:lang w:val="sr-Latn-CS"/>
        </w:rPr>
        <w:t xml:space="preserve"> u pogledu potreba krajnjih korisnika.</w:t>
      </w:r>
      <w:r w:rsidR="44D03507" w:rsidRPr="001A3431">
        <w:rPr>
          <w:lang w:val="sr-Latn-CS"/>
        </w:rPr>
        <w:t xml:space="preserve">  </w:t>
      </w:r>
    </w:p>
    <w:p w14:paraId="1AA9D462" w14:textId="77777777" w:rsidR="00206E1F" w:rsidRPr="003372D3" w:rsidRDefault="003372D3">
      <w:pPr>
        <w:pStyle w:val="Heading1"/>
        <w:rPr>
          <w:lang w:val="sr-Latn-CS"/>
        </w:rPr>
      </w:pPr>
      <w:bookmarkStart w:id="1" w:name="_Toc161771492"/>
      <w:r>
        <w:rPr>
          <w:lang w:val="sr-Latn-CS"/>
        </w:rPr>
        <w:t>Opseg</w:t>
      </w:r>
      <w:r w:rsidR="00CA58C5">
        <w:rPr>
          <w:lang w:val="sr-Latn-CS"/>
        </w:rPr>
        <w:t xml:space="preserve"> dokumenta</w:t>
      </w:r>
      <w:bookmarkEnd w:id="1"/>
    </w:p>
    <w:p w14:paraId="0626953C" w14:textId="241840CA" w:rsidR="00DE518F" w:rsidRDefault="0026E73D" w:rsidP="00DE518F">
      <w:pPr>
        <w:pStyle w:val="BodyText"/>
        <w:rPr>
          <w:lang w:val="sr-Latn-CS"/>
        </w:rPr>
      </w:pPr>
      <w:r w:rsidRPr="001A3431">
        <w:rPr>
          <w:lang w:val="sr-Latn-CS"/>
        </w:rPr>
        <w:t xml:space="preserve">Dokument se odnosi na </w:t>
      </w:r>
      <w:r w:rsidR="00A90D2A">
        <w:rPr>
          <w:lang w:val="sr-Latn-CS"/>
        </w:rPr>
        <w:t xml:space="preserve">web </w:t>
      </w:r>
      <w:r w:rsidR="00250AAE">
        <w:rPr>
          <w:lang w:val="sr-Latn-CS"/>
        </w:rPr>
        <w:t>platformu</w:t>
      </w:r>
      <w:r w:rsidR="00A90D2A">
        <w:rPr>
          <w:lang w:val="sr-Latn-CS"/>
        </w:rPr>
        <w:t xml:space="preserve"> </w:t>
      </w:r>
      <w:r w:rsidR="00A90D2A" w:rsidRPr="00A90D2A">
        <w:rPr>
          <w:i/>
          <w:iCs/>
          <w:lang w:val="sr-Latn-CS"/>
        </w:rPr>
        <w:t>Licitator</w:t>
      </w:r>
      <w:r w:rsidRPr="001A3431">
        <w:rPr>
          <w:lang w:val="sr-Latn-CS"/>
        </w:rPr>
        <w:t xml:space="preserve"> koj</w:t>
      </w:r>
      <w:r w:rsidR="00A90D2A">
        <w:rPr>
          <w:lang w:val="sr-Latn-CS"/>
        </w:rPr>
        <w:t>a</w:t>
      </w:r>
      <w:r w:rsidRPr="001A3431">
        <w:rPr>
          <w:lang w:val="sr-Latn-CS"/>
        </w:rPr>
        <w:t xml:space="preserve"> će biti razvijen</w:t>
      </w:r>
      <w:r w:rsidR="00A90D2A">
        <w:rPr>
          <w:lang w:val="sr-Latn-CS"/>
        </w:rPr>
        <w:t>a</w:t>
      </w:r>
      <w:r w:rsidRPr="001A3431">
        <w:rPr>
          <w:lang w:val="sr-Latn-CS"/>
        </w:rPr>
        <w:t xml:space="preserve"> od strane </w:t>
      </w:r>
      <w:r w:rsidR="00A90D2A" w:rsidRPr="00A90D2A">
        <w:rPr>
          <w:i/>
          <w:iCs/>
          <w:lang w:val="sr-Latn-CS"/>
        </w:rPr>
        <w:t>LicitatorTeam-a</w:t>
      </w:r>
      <w:r w:rsidRPr="001A3431">
        <w:rPr>
          <w:lang w:val="sr-Latn-CS"/>
        </w:rPr>
        <w:t xml:space="preserve">. </w:t>
      </w:r>
      <w:r w:rsidR="00A90D2A">
        <w:rPr>
          <w:lang w:val="sr-Latn-CS"/>
        </w:rPr>
        <w:t xml:space="preserve">Licitator predstavlja web </w:t>
      </w:r>
      <w:r w:rsidR="00250AAE">
        <w:rPr>
          <w:lang w:val="sr-Latn-CS"/>
        </w:rPr>
        <w:t>platformu</w:t>
      </w:r>
      <w:r w:rsidR="00A90D2A">
        <w:rPr>
          <w:lang w:val="sr-Latn-CS"/>
        </w:rPr>
        <w:t xml:space="preserve"> za online aukcije, kupovinu i učestvovanje putem licitacija.</w:t>
      </w:r>
    </w:p>
    <w:p w14:paraId="6F3B69C3" w14:textId="77777777" w:rsidR="00206E1F" w:rsidRPr="003372D3" w:rsidRDefault="003372D3">
      <w:pPr>
        <w:pStyle w:val="Heading1"/>
        <w:rPr>
          <w:lang w:val="sr-Latn-CS"/>
        </w:rPr>
      </w:pPr>
      <w:bookmarkStart w:id="2" w:name="_Toc161771493"/>
      <w:r>
        <w:rPr>
          <w:lang w:val="sr-Latn-CS"/>
        </w:rPr>
        <w:t>Reference</w:t>
      </w:r>
      <w:bookmarkEnd w:id="2"/>
    </w:p>
    <w:p w14:paraId="207EE3DF" w14:textId="77777777" w:rsidR="00206E1F" w:rsidRPr="003372D3" w:rsidRDefault="003372D3">
      <w:pPr>
        <w:pStyle w:val="BodyText"/>
        <w:rPr>
          <w:lang w:val="sr-Latn-CS"/>
        </w:rPr>
      </w:pPr>
      <w:r>
        <w:rPr>
          <w:lang w:val="sr-Latn-CS"/>
        </w:rPr>
        <w:t>Spisak korišćene literature</w:t>
      </w:r>
      <w:r w:rsidR="00206E1F" w:rsidRPr="003372D3">
        <w:rPr>
          <w:lang w:val="sr-Latn-CS"/>
        </w:rPr>
        <w:t>:</w:t>
      </w:r>
    </w:p>
    <w:p w14:paraId="6D446ACD" w14:textId="2621D9A0" w:rsidR="00DE518F" w:rsidRDefault="00A90D2A" w:rsidP="001A3431">
      <w:pPr>
        <w:pStyle w:val="BodyText"/>
        <w:numPr>
          <w:ilvl w:val="0"/>
          <w:numId w:val="3"/>
        </w:numPr>
        <w:tabs>
          <w:tab w:val="num" w:pos="720"/>
        </w:tabs>
        <w:ind w:left="1440"/>
        <w:rPr>
          <w:lang w:val="sr-Latn-CS"/>
        </w:rPr>
      </w:pPr>
      <w:r>
        <w:rPr>
          <w:lang w:val="sr-Latn-CS"/>
        </w:rPr>
        <w:t>Licitator</w:t>
      </w:r>
      <w:r w:rsidR="1927C823" w:rsidRPr="001A3431">
        <w:rPr>
          <w:lang w:val="sr-Latn-CS"/>
        </w:rPr>
        <w:t xml:space="preserve"> – </w:t>
      </w:r>
      <w:r>
        <w:rPr>
          <w:lang w:val="sr-Latn-CS"/>
        </w:rPr>
        <w:t>Definicija projekta</w:t>
      </w:r>
      <w:r w:rsidR="1927C823" w:rsidRPr="001A3431">
        <w:rPr>
          <w:lang w:val="sr-Latn-CS"/>
        </w:rPr>
        <w:t xml:space="preserve">, </w:t>
      </w:r>
      <w:r>
        <w:rPr>
          <w:lang w:val="sr-Latn-CS"/>
        </w:rPr>
        <w:t>LCT</w:t>
      </w:r>
      <w:r w:rsidR="1927C823" w:rsidRPr="001A3431">
        <w:rPr>
          <w:lang w:val="sr-Latn-CS"/>
        </w:rPr>
        <w:t>-</w:t>
      </w:r>
      <w:r>
        <w:rPr>
          <w:lang w:val="sr-Latn-CS"/>
        </w:rPr>
        <w:t>NR</w:t>
      </w:r>
      <w:r w:rsidR="1927C823" w:rsidRPr="001A3431">
        <w:rPr>
          <w:lang w:val="sr-Latn-CS"/>
        </w:rPr>
        <w:t>01, V1.0, 20</w:t>
      </w:r>
      <w:r w:rsidR="616D4BD1" w:rsidRPr="001A3431">
        <w:rPr>
          <w:lang w:val="sr-Latn-CS"/>
        </w:rPr>
        <w:t>2</w:t>
      </w:r>
      <w:r w:rsidR="00351D7F">
        <w:rPr>
          <w:lang w:val="sr-Latn-CS"/>
        </w:rPr>
        <w:t>5</w:t>
      </w:r>
      <w:r w:rsidR="1927C823" w:rsidRPr="001A3431">
        <w:rPr>
          <w:lang w:val="sr-Latn-CS"/>
        </w:rPr>
        <w:t xml:space="preserve">, </w:t>
      </w:r>
      <w:r>
        <w:rPr>
          <w:lang w:val="sr-Latn-CS"/>
        </w:rPr>
        <w:t>LicitatorTeam</w:t>
      </w:r>
      <w:r w:rsidR="1927C823" w:rsidRPr="001A3431">
        <w:rPr>
          <w:lang w:val="sr-Latn-CS"/>
        </w:rPr>
        <w:t>.</w:t>
      </w:r>
    </w:p>
    <w:p w14:paraId="1C8212EB" w14:textId="0F22A3C9" w:rsidR="00DE518F" w:rsidRPr="006F61C6" w:rsidRDefault="00A90D2A" w:rsidP="001A3431">
      <w:pPr>
        <w:pStyle w:val="BodyText"/>
        <w:numPr>
          <w:ilvl w:val="0"/>
          <w:numId w:val="3"/>
        </w:numPr>
        <w:tabs>
          <w:tab w:val="num" w:pos="720"/>
        </w:tabs>
        <w:ind w:left="1440"/>
        <w:rPr>
          <w:lang w:val="sr-Latn-CS"/>
        </w:rPr>
      </w:pPr>
      <w:r>
        <w:rPr>
          <w:lang w:val="sr-Latn-CS"/>
        </w:rPr>
        <w:t>Licitator</w:t>
      </w:r>
      <w:r w:rsidR="1927C823" w:rsidRPr="001A3431">
        <w:rPr>
          <w:lang w:val="sr-Latn-CS"/>
        </w:rPr>
        <w:t xml:space="preserve"> – </w:t>
      </w:r>
      <w:r w:rsidR="2068AB81" w:rsidRPr="001A3431">
        <w:rPr>
          <w:lang w:val="sr-Latn-CS"/>
        </w:rPr>
        <w:t>Raspore</w:t>
      </w:r>
      <w:r w:rsidR="227B6334" w:rsidRPr="001A3431">
        <w:rPr>
          <w:lang w:val="sr-Latn-CS"/>
        </w:rPr>
        <w:t>d_aktivno</w:t>
      </w:r>
      <w:r>
        <w:rPr>
          <w:lang w:val="sr-Latn-CS"/>
        </w:rPr>
        <w:t>sti</w:t>
      </w:r>
      <w:r w:rsidR="1927C823" w:rsidRPr="001A3431">
        <w:rPr>
          <w:lang w:val="sr-Latn-CS"/>
        </w:rPr>
        <w:t>,</w:t>
      </w:r>
      <w:r w:rsidR="082F77BC" w:rsidRPr="001A3431">
        <w:rPr>
          <w:lang w:val="sr-Latn-CS"/>
        </w:rPr>
        <w:t xml:space="preserve"> </w:t>
      </w:r>
      <w:r>
        <w:rPr>
          <w:lang w:val="sr-Latn-CS"/>
        </w:rPr>
        <w:t>LCT</w:t>
      </w:r>
      <w:r w:rsidR="082F77BC" w:rsidRPr="001A3431">
        <w:rPr>
          <w:lang w:val="sr-Latn-CS"/>
        </w:rPr>
        <w:t>-</w:t>
      </w:r>
      <w:r>
        <w:rPr>
          <w:lang w:val="sr-Latn-CS"/>
        </w:rPr>
        <w:t>NR</w:t>
      </w:r>
      <w:r w:rsidR="082F77BC" w:rsidRPr="001A3431">
        <w:rPr>
          <w:lang w:val="sr-Latn-CS"/>
        </w:rPr>
        <w:t>02,</w:t>
      </w:r>
      <w:r w:rsidR="1927C823" w:rsidRPr="001A3431">
        <w:rPr>
          <w:lang w:val="sr-Latn-CS"/>
        </w:rPr>
        <w:t xml:space="preserve"> V1.0, 20</w:t>
      </w:r>
      <w:r w:rsidR="5A86C99D" w:rsidRPr="001A3431">
        <w:rPr>
          <w:lang w:val="sr-Latn-CS"/>
        </w:rPr>
        <w:t>2</w:t>
      </w:r>
      <w:r w:rsidR="00351D7F">
        <w:rPr>
          <w:lang w:val="sr-Latn-CS"/>
        </w:rPr>
        <w:t>5</w:t>
      </w:r>
      <w:r w:rsidR="1927C823" w:rsidRPr="001A3431">
        <w:rPr>
          <w:lang w:val="sr-Latn-CS"/>
        </w:rPr>
        <w:t xml:space="preserve">, </w:t>
      </w:r>
      <w:r>
        <w:rPr>
          <w:lang w:val="sr-Latn-CS"/>
        </w:rPr>
        <w:t>LicitatorTeam</w:t>
      </w:r>
      <w:r w:rsidR="1927C823" w:rsidRPr="001A3431">
        <w:rPr>
          <w:lang w:val="sr-Latn-CS"/>
        </w:rPr>
        <w:t>.</w:t>
      </w:r>
    </w:p>
    <w:p w14:paraId="75C34030" w14:textId="25EFA7F8" w:rsidR="00DE518F" w:rsidRDefault="00A90D2A" w:rsidP="001A3431">
      <w:pPr>
        <w:pStyle w:val="BodyText"/>
        <w:numPr>
          <w:ilvl w:val="0"/>
          <w:numId w:val="3"/>
        </w:numPr>
        <w:tabs>
          <w:tab w:val="num" w:pos="720"/>
        </w:tabs>
        <w:ind w:left="1440"/>
        <w:rPr>
          <w:lang w:val="sr-Latn-CS"/>
        </w:rPr>
      </w:pPr>
      <w:r>
        <w:rPr>
          <w:lang w:val="sr-Latn-CS"/>
        </w:rPr>
        <w:t>Licitator</w:t>
      </w:r>
      <w:r w:rsidR="1927C823" w:rsidRPr="001A3431">
        <w:rPr>
          <w:lang w:val="sr-Latn-CS"/>
        </w:rPr>
        <w:t xml:space="preserve"> – Plan</w:t>
      </w:r>
      <w:r w:rsidR="35AD600D" w:rsidRPr="001A3431">
        <w:rPr>
          <w:lang w:val="sr-Latn-CS"/>
        </w:rPr>
        <w:t>_</w:t>
      </w:r>
      <w:r w:rsidR="1927C823" w:rsidRPr="001A3431">
        <w:rPr>
          <w:lang w:val="sr-Latn-CS"/>
        </w:rPr>
        <w:t>realizacije</w:t>
      </w:r>
      <w:r w:rsidR="289A8369" w:rsidRPr="001A3431">
        <w:rPr>
          <w:lang w:val="sr-Latn-CS"/>
        </w:rPr>
        <w:t>_</w:t>
      </w:r>
      <w:r w:rsidR="1927C823" w:rsidRPr="001A3431">
        <w:rPr>
          <w:lang w:val="sr-Latn-CS"/>
        </w:rPr>
        <w:t>projekta,</w:t>
      </w:r>
      <w:r w:rsidR="7BAE05E4" w:rsidRPr="001A3431">
        <w:rPr>
          <w:lang w:val="sr-Latn-CS"/>
        </w:rPr>
        <w:t xml:space="preserve"> </w:t>
      </w:r>
      <w:r>
        <w:rPr>
          <w:lang w:val="sr-Latn-CS"/>
        </w:rPr>
        <w:t>LCT</w:t>
      </w:r>
      <w:r w:rsidR="7BAE05E4" w:rsidRPr="001A3431">
        <w:rPr>
          <w:lang w:val="sr-Latn-CS"/>
        </w:rPr>
        <w:t>-</w:t>
      </w:r>
      <w:r>
        <w:rPr>
          <w:lang w:val="sr-Latn-CS"/>
        </w:rPr>
        <w:t>NR</w:t>
      </w:r>
      <w:r w:rsidR="7BAE05E4" w:rsidRPr="001A3431">
        <w:rPr>
          <w:lang w:val="sr-Latn-CS"/>
        </w:rPr>
        <w:t>02,</w:t>
      </w:r>
      <w:r w:rsidR="1927C823" w:rsidRPr="001A3431">
        <w:rPr>
          <w:lang w:val="sr-Latn-CS"/>
        </w:rPr>
        <w:t xml:space="preserve"> V1.0, 20</w:t>
      </w:r>
      <w:r w:rsidR="712238EF" w:rsidRPr="001A3431">
        <w:rPr>
          <w:lang w:val="sr-Latn-CS"/>
        </w:rPr>
        <w:t>2</w:t>
      </w:r>
      <w:r w:rsidR="00351D7F">
        <w:rPr>
          <w:lang w:val="sr-Latn-CS"/>
        </w:rPr>
        <w:t>5</w:t>
      </w:r>
      <w:r w:rsidR="1927C823" w:rsidRPr="001A3431">
        <w:rPr>
          <w:lang w:val="sr-Latn-CS"/>
        </w:rPr>
        <w:t xml:space="preserve">, </w:t>
      </w:r>
      <w:r>
        <w:rPr>
          <w:lang w:val="sr-Latn-CS"/>
        </w:rPr>
        <w:t>LicitatorTeam</w:t>
      </w:r>
      <w:r w:rsidR="1927C823" w:rsidRPr="001A3431">
        <w:rPr>
          <w:lang w:val="sr-Latn-CS"/>
        </w:rPr>
        <w:t>.</w:t>
      </w:r>
    </w:p>
    <w:p w14:paraId="3FB0BAA9" w14:textId="239AEDD9" w:rsidR="001A3431" w:rsidRDefault="001A3431" w:rsidP="001A3431">
      <w:pPr>
        <w:pStyle w:val="BodyText"/>
        <w:tabs>
          <w:tab w:val="num" w:pos="720"/>
        </w:tabs>
        <w:ind w:left="1440"/>
        <w:rPr>
          <w:lang w:val="sr-Latn-CS"/>
        </w:rPr>
      </w:pPr>
    </w:p>
    <w:p w14:paraId="0AD363EE" w14:textId="77777777" w:rsidR="00206E1F" w:rsidRPr="003372D3" w:rsidRDefault="003372D3" w:rsidP="003372D3">
      <w:pPr>
        <w:pStyle w:val="Heading1"/>
        <w:rPr>
          <w:lang w:val="sr-Latn-CS"/>
        </w:rPr>
      </w:pPr>
      <w:bookmarkStart w:id="3" w:name="_Toc161771494"/>
      <w:r>
        <w:rPr>
          <w:lang w:val="sr-Latn-CS"/>
        </w:rPr>
        <w:t>Pozicioniranje proizvoda</w:t>
      </w:r>
      <w:bookmarkEnd w:id="3"/>
    </w:p>
    <w:p w14:paraId="6AA981CF" w14:textId="77777777" w:rsidR="00206E1F" w:rsidRDefault="003372D3" w:rsidP="61E4C72B">
      <w:pPr>
        <w:pStyle w:val="Heading2"/>
        <w:rPr>
          <w:sz w:val="24"/>
          <w:szCs w:val="24"/>
          <w:lang w:val="sr-Latn-CS"/>
        </w:rPr>
      </w:pPr>
      <w:bookmarkStart w:id="4" w:name="_Toc161771495"/>
      <w:r w:rsidRPr="61E4C72B">
        <w:rPr>
          <w:sz w:val="24"/>
          <w:szCs w:val="24"/>
          <w:lang w:val="sr-Latn-CS"/>
        </w:rPr>
        <w:t>Poslovne mogućnosti</w:t>
      </w:r>
      <w:bookmarkEnd w:id="4"/>
    </w:p>
    <w:p w14:paraId="2D3AC06C" w14:textId="77777777" w:rsidR="00250AAE" w:rsidRPr="00250AAE" w:rsidRDefault="00250AAE" w:rsidP="00250AAE">
      <w:pPr>
        <w:rPr>
          <w:lang w:val="sr-Latn-CS"/>
        </w:rPr>
      </w:pPr>
    </w:p>
    <w:p w14:paraId="67192617" w14:textId="77777777" w:rsidR="00250AAE" w:rsidRPr="00250AAE" w:rsidRDefault="00250AAE" w:rsidP="00250AAE">
      <w:pPr>
        <w:pStyle w:val="NormalWeb"/>
        <w:rPr>
          <w:sz w:val="20"/>
          <w:szCs w:val="20"/>
        </w:rPr>
      </w:pPr>
      <w:r w:rsidRPr="00250AAE">
        <w:rPr>
          <w:sz w:val="20"/>
          <w:szCs w:val="20"/>
        </w:rPr>
        <w:t>Licitator predstavlja web platformu čija je osnovna namena organizovanje i učestvovanje u online aukcijama različitih predmeta. Platforma omogućava korisnicima da jednostavno postavljaju predmete na aukciju, učestvuju u licitacijama i prate tok aukcije u realnom vremenu. Ključni sadržaj platforme obuhvata informacije o predmetima koji se prodaju, trenutne ponude, vreme trajanja aukcije, kao i istoriju završenih aukcija.</w:t>
      </w:r>
    </w:p>
    <w:p w14:paraId="4AD73E03" w14:textId="77777777" w:rsidR="00250AAE" w:rsidRPr="00250AAE" w:rsidRDefault="00250AAE" w:rsidP="00250AAE">
      <w:pPr>
        <w:pStyle w:val="NormalWeb"/>
        <w:rPr>
          <w:sz w:val="20"/>
          <w:szCs w:val="20"/>
        </w:rPr>
      </w:pPr>
      <w:r w:rsidRPr="00250AAE">
        <w:rPr>
          <w:sz w:val="20"/>
          <w:szCs w:val="20"/>
        </w:rPr>
        <w:t>Licitator platforma omogućava direktnu interakciju između korisnika koji žele da prodaju predmete i onih koji žele da ih kupe putem sistema licitiranja. Na taj način se obezbeđuje transparentan i dinamičan proces formiranja cene predmeta.</w:t>
      </w:r>
    </w:p>
    <w:p w14:paraId="3E72C405" w14:textId="77777777" w:rsidR="00250AAE" w:rsidRPr="00250AAE" w:rsidRDefault="00250AAE" w:rsidP="00250AAE">
      <w:pPr>
        <w:pStyle w:val="NormalWeb"/>
        <w:rPr>
          <w:sz w:val="20"/>
          <w:szCs w:val="20"/>
        </w:rPr>
      </w:pPr>
      <w:r w:rsidRPr="00250AAE">
        <w:rPr>
          <w:sz w:val="20"/>
          <w:szCs w:val="20"/>
        </w:rPr>
        <w:t>Platforma je osmišljena tako da prodavcima omogući jednostavan način da predstave i prodaju svoje predmete širokom krugu potencijalnih kupaca, dok kupcima pruža mogućnost da pronađu željene proizvode i učestvuju u aukcijama na siguran i efikasan način.</w:t>
      </w:r>
    </w:p>
    <w:p w14:paraId="41561254" w14:textId="4B03AD38" w:rsidR="2E395EE2" w:rsidRDefault="2E395EE2" w:rsidP="001A3431">
      <w:pPr>
        <w:pStyle w:val="BodyText"/>
      </w:pPr>
    </w:p>
    <w:p w14:paraId="59F792AD" w14:textId="77777777" w:rsidR="00206E1F" w:rsidRPr="003372D3" w:rsidRDefault="00B849B5" w:rsidP="61E4C72B">
      <w:pPr>
        <w:pStyle w:val="Heading2"/>
        <w:rPr>
          <w:sz w:val="24"/>
          <w:szCs w:val="24"/>
          <w:lang w:val="sr-Latn-CS"/>
        </w:rPr>
      </w:pPr>
      <w:bookmarkStart w:id="5" w:name="_Toc161771496"/>
      <w:r w:rsidRPr="61E4C72B">
        <w:rPr>
          <w:sz w:val="24"/>
          <w:szCs w:val="24"/>
          <w:lang w:val="sr-Latn-CS"/>
        </w:rPr>
        <w:lastRenderedPageBreak/>
        <w:t>Postavka</w:t>
      </w:r>
      <w:r w:rsidR="00D44844" w:rsidRPr="61E4C72B">
        <w:rPr>
          <w:sz w:val="24"/>
          <w:szCs w:val="24"/>
          <w:lang w:val="sr-Latn-CS"/>
        </w:rPr>
        <w:t xml:space="preserve"> problema</w:t>
      </w:r>
      <w:bookmarkEnd w:id="5"/>
      <w:r w:rsidR="00206E1F" w:rsidRPr="61E4C72B">
        <w:rPr>
          <w:sz w:val="24"/>
          <w:szCs w:val="24"/>
          <w:lang w:val="sr-Latn-CS"/>
        </w:rPr>
        <w:t xml:space="preserve"> </w:t>
      </w:r>
    </w:p>
    <w:tbl>
      <w:tblPr>
        <w:tblpPr w:leftFromText="180" w:rightFromText="180" w:vertAnchor="text" w:horzAnchor="margin" w:tblpXSpec="center" w:tblpY="-281"/>
        <w:tblW w:w="0" w:type="auto"/>
        <w:tblLayout w:type="fixed"/>
        <w:tblLook w:val="0000" w:firstRow="0" w:lastRow="0" w:firstColumn="0" w:lastColumn="0" w:noHBand="0" w:noVBand="0"/>
      </w:tblPr>
      <w:tblGrid>
        <w:gridCol w:w="2556"/>
        <w:gridCol w:w="4107"/>
      </w:tblGrid>
      <w:tr w:rsidR="00250AAE" w:rsidRPr="003372D3" w14:paraId="25571A96" w14:textId="77777777" w:rsidTr="00250AAE">
        <w:tc>
          <w:tcPr>
            <w:tcW w:w="255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F458688" w14:textId="77777777" w:rsidR="00250AAE" w:rsidRPr="003372D3" w:rsidRDefault="00250AAE" w:rsidP="00250AAE">
            <w:pPr>
              <w:pStyle w:val="BodyText"/>
              <w:keepNext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Problem je</w:t>
            </w:r>
          </w:p>
        </w:tc>
        <w:tc>
          <w:tcPr>
            <w:tcW w:w="4107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94709FE" w14:textId="7084033E" w:rsidR="00250AAE" w:rsidRPr="003372D3" w:rsidRDefault="00250AAE" w:rsidP="00250AAE">
            <w:pPr>
              <w:pStyle w:val="BodyText"/>
              <w:ind w:left="0"/>
            </w:pPr>
            <w:r w:rsidRPr="00250AAE">
              <w:t>Korisnici koji žele da prodaju ili kupe predmete putem interneta često se suočavaju sa problemom nedostatka pouzdanih i transparentnih platformi koje omogućavaju jednostavno učestvovanje u aukcijama. Postojeća rešenja često ne pružaju dovoljno jasne informacije o ponudama, toku aukcije i učesnicima, što može dovesti do nepouzdanosti i smanjenog poverenja korisnika.</w:t>
            </w:r>
          </w:p>
        </w:tc>
      </w:tr>
      <w:tr w:rsidR="00250AAE" w:rsidRPr="003372D3" w14:paraId="56E8F79C" w14:textId="77777777" w:rsidTr="00250AAE">
        <w:tc>
          <w:tcPr>
            <w:tcW w:w="255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9A3A0A5" w14:textId="77777777" w:rsidR="00250AAE" w:rsidRPr="003372D3" w:rsidRDefault="00250AAE" w:rsidP="00250AAE">
            <w:pPr>
              <w:pStyle w:val="BodyText"/>
              <w:keepNext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Pogađa</w:t>
            </w:r>
          </w:p>
        </w:tc>
        <w:tc>
          <w:tcPr>
            <w:tcW w:w="4107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5569D9A" w14:textId="3B972211" w:rsidR="00250AAE" w:rsidRPr="003372D3" w:rsidRDefault="00250AAE" w:rsidP="00250AAE">
            <w:pPr>
              <w:pStyle w:val="BodyText"/>
              <w:ind w:left="0"/>
            </w:pPr>
            <w:r w:rsidRPr="00250AAE">
              <w:t>Ovaj problem pogađa sve korisnike platforme, uključujući posetioce koji žele da pregledaju aukcije, registrovane korisnike koji žele da učestvuju u licitacijama ili postavljaju predmete na prodaju, kao i administratore koji su zaduženi za nadzor sistema.</w:t>
            </w:r>
          </w:p>
        </w:tc>
      </w:tr>
      <w:tr w:rsidR="00250AAE" w:rsidRPr="003372D3" w14:paraId="017987C3" w14:textId="77777777" w:rsidTr="00250AAE">
        <w:tc>
          <w:tcPr>
            <w:tcW w:w="255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26FED45" w14:textId="77777777" w:rsidR="00250AAE" w:rsidRPr="003372D3" w:rsidRDefault="00250AAE" w:rsidP="00250AAE">
            <w:pPr>
              <w:pStyle w:val="BodyText"/>
              <w:keepNext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Posledice su</w:t>
            </w:r>
          </w:p>
        </w:tc>
        <w:tc>
          <w:tcPr>
            <w:tcW w:w="4107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EE427C" w14:textId="5E826F53" w:rsidR="00250AAE" w:rsidRPr="003372D3" w:rsidRDefault="00250AAE" w:rsidP="00250AAE">
            <w:pPr>
              <w:pStyle w:val="BodyText"/>
              <w:ind w:left="0"/>
              <w:rPr>
                <w:lang w:val="sr-Latn-CS"/>
              </w:rPr>
            </w:pPr>
            <w:r w:rsidRPr="00250AAE">
              <w:t>Nedostatak centralizovane i pouzdane platforme za aukcije može dovesti do smanjene dostupnosti informacija o predmetima, otežanog učestvovanja u aukcijama i smanjenog poverenja korisnika u proces online trgovine.</w:t>
            </w:r>
          </w:p>
        </w:tc>
      </w:tr>
      <w:tr w:rsidR="00250AAE" w:rsidRPr="003372D3" w14:paraId="1D67BF14" w14:textId="77777777" w:rsidTr="00250AAE">
        <w:tc>
          <w:tcPr>
            <w:tcW w:w="255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E59E8DB" w14:textId="77777777" w:rsidR="00250AAE" w:rsidRPr="003372D3" w:rsidRDefault="00250AAE" w:rsidP="00250AAE">
            <w:pPr>
              <w:pStyle w:val="BodyText"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Uspešno rešenje će</w:t>
            </w:r>
          </w:p>
        </w:tc>
        <w:tc>
          <w:tcPr>
            <w:tcW w:w="4107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A46E90F" w14:textId="5CF76487" w:rsidR="00250AAE" w:rsidRPr="003372D3" w:rsidRDefault="00250AAE" w:rsidP="00250AAE">
            <w:pPr>
              <w:pStyle w:val="BodyText"/>
              <w:ind w:left="0"/>
            </w:pPr>
            <w:r w:rsidRPr="00250AAE">
              <w:t>Omogućiti transparentan i efikasan sistem online aukcija koji korisnicima pruža jednostavan način za postavljanje predmeta, učestvovanje u licitacijama i praćenje ponuda u realnom vremenu, čime se povećava dostupnost predmeta, konkurentnost ponuda i poverenje korisnika u platformu.</w:t>
            </w:r>
          </w:p>
        </w:tc>
      </w:tr>
    </w:tbl>
    <w:p w14:paraId="62486C05" w14:textId="77777777" w:rsidR="00206E1F" w:rsidRPr="003372D3" w:rsidRDefault="00206E1F">
      <w:pPr>
        <w:rPr>
          <w:lang w:val="sr-Latn-CS"/>
        </w:rPr>
      </w:pPr>
    </w:p>
    <w:p w14:paraId="4101652C" w14:textId="77777777" w:rsidR="00206E1F" w:rsidRPr="003372D3" w:rsidRDefault="00206E1F">
      <w:pPr>
        <w:rPr>
          <w:lang w:val="sr-Latn-CS"/>
        </w:rPr>
      </w:pPr>
    </w:p>
    <w:p w14:paraId="075CA237" w14:textId="77777777" w:rsidR="00206E1F" w:rsidRPr="003372D3" w:rsidRDefault="00B849B5" w:rsidP="61E4C72B">
      <w:pPr>
        <w:pStyle w:val="Heading2"/>
        <w:rPr>
          <w:sz w:val="24"/>
          <w:szCs w:val="24"/>
          <w:lang w:val="sr-Latn-CS"/>
        </w:rPr>
      </w:pPr>
      <w:bookmarkStart w:id="6" w:name="_Toc161771497"/>
      <w:r w:rsidRPr="61E4C72B">
        <w:rPr>
          <w:sz w:val="24"/>
          <w:szCs w:val="24"/>
          <w:lang w:val="sr-Latn-CS"/>
        </w:rPr>
        <w:t xml:space="preserve">Postavka pozicije </w:t>
      </w:r>
      <w:r w:rsidR="00D44844" w:rsidRPr="61E4C72B">
        <w:rPr>
          <w:sz w:val="24"/>
          <w:szCs w:val="24"/>
          <w:lang w:val="sr-Latn-CS"/>
        </w:rPr>
        <w:t>proizvoda</w:t>
      </w:r>
      <w:bookmarkEnd w:id="6"/>
    </w:p>
    <w:p w14:paraId="4B99056E" w14:textId="77777777" w:rsidR="00206E1F" w:rsidRPr="003372D3" w:rsidRDefault="00206E1F" w:rsidP="00DE518F">
      <w:pPr>
        <w:keepNext/>
        <w:rPr>
          <w:lang w:val="sr-Latn-CS"/>
        </w:rPr>
      </w:pPr>
    </w:p>
    <w:tbl>
      <w:tblPr>
        <w:tblW w:w="0" w:type="auto"/>
        <w:tblInd w:w="1242" w:type="dxa"/>
        <w:tblLayout w:type="fixed"/>
        <w:tblLook w:val="0000" w:firstRow="0" w:lastRow="0" w:firstColumn="0" w:lastColumn="0" w:noHBand="0" w:noVBand="0"/>
      </w:tblPr>
      <w:tblGrid>
        <w:gridCol w:w="2552"/>
        <w:gridCol w:w="4111"/>
      </w:tblGrid>
      <w:tr w:rsidR="00206E1F" w:rsidRPr="003372D3" w14:paraId="125F47C7" w14:textId="77777777" w:rsidTr="001A3431"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F976955" w14:textId="77777777" w:rsidR="00206E1F" w:rsidRPr="003372D3" w:rsidRDefault="00143087" w:rsidP="00143087">
            <w:pPr>
              <w:pStyle w:val="BodyText"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Proizvod je namenjen</w:t>
            </w:r>
          </w:p>
        </w:tc>
        <w:tc>
          <w:tcPr>
            <w:tcW w:w="4111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3796B04" w14:textId="11DFBD21" w:rsidR="00206E1F" w:rsidRPr="003372D3" w:rsidRDefault="00250AAE">
            <w:pPr>
              <w:pStyle w:val="BodyText"/>
              <w:ind w:left="0"/>
            </w:pPr>
            <w:r w:rsidRPr="00250AAE">
              <w:t>Korisnicima koji žele da prodaju ili kupuju predmete putem online aukcija, kao i svim posetiocima koji žele da pregledaju aktivne aukcije i prate ponude na platformi.</w:t>
            </w:r>
          </w:p>
        </w:tc>
      </w:tr>
      <w:tr w:rsidR="00206E1F" w:rsidRPr="003372D3" w14:paraId="7ED56A1C" w14:textId="77777777" w:rsidTr="001A3431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AF16A99" w14:textId="77777777" w:rsidR="00206E1F" w:rsidRPr="003372D3" w:rsidRDefault="00143087">
            <w:pPr>
              <w:pStyle w:val="BodyText"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Koji</w:t>
            </w:r>
          </w:p>
        </w:tc>
        <w:tc>
          <w:tcPr>
            <w:tcW w:w="411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14AF50" w14:textId="20CB167E" w:rsidR="00206E1F" w:rsidRPr="003372D3" w:rsidRDefault="00250AAE">
            <w:pPr>
              <w:pStyle w:val="BodyText"/>
              <w:ind w:left="0"/>
              <w:rPr>
                <w:lang w:val="sr-Latn-CS"/>
              </w:rPr>
            </w:pPr>
            <w:r w:rsidRPr="00250AAE">
              <w:t>Pretražuju, učestvuju i upravljaju aukcijama putem web platforme namenjene za organizovanje i praćenje online licitacija.</w:t>
            </w:r>
          </w:p>
        </w:tc>
      </w:tr>
      <w:tr w:rsidR="00206E1F" w:rsidRPr="003372D3" w14:paraId="352689DF" w14:textId="77777777" w:rsidTr="001A3431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158C87D" w14:textId="77777777" w:rsidR="00206E1F" w:rsidRPr="003372D3" w:rsidRDefault="00143087">
            <w:pPr>
              <w:pStyle w:val="BodyText"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Proizvod je</w:t>
            </w:r>
          </w:p>
        </w:tc>
        <w:tc>
          <w:tcPr>
            <w:tcW w:w="411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2F986D0" w14:textId="1EEB4E99" w:rsidR="00206E1F" w:rsidRPr="003372D3" w:rsidRDefault="2DDEDA8A">
            <w:pPr>
              <w:pStyle w:val="BodyText"/>
              <w:ind w:left="0"/>
              <w:rPr>
                <w:lang w:val="sr-Latn-CS"/>
              </w:rPr>
            </w:pPr>
            <w:r w:rsidRPr="001A3431">
              <w:rPr>
                <w:lang w:val="sr-Latn-CS"/>
              </w:rPr>
              <w:t xml:space="preserve">Web </w:t>
            </w:r>
            <w:r w:rsidR="4FBFBCD9" w:rsidRPr="001A3431">
              <w:rPr>
                <w:lang w:val="sr-Latn-CS"/>
              </w:rPr>
              <w:t>platforma.</w:t>
            </w:r>
          </w:p>
        </w:tc>
      </w:tr>
      <w:tr w:rsidR="00206E1F" w:rsidRPr="003372D3" w14:paraId="114287E4" w14:textId="77777777" w:rsidTr="001A3431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8A7935E" w14:textId="77777777" w:rsidR="00206E1F" w:rsidRPr="003372D3" w:rsidRDefault="00143087">
            <w:pPr>
              <w:pStyle w:val="BodyText"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Koja</w:t>
            </w:r>
          </w:p>
        </w:tc>
        <w:tc>
          <w:tcPr>
            <w:tcW w:w="411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775BA5B" w14:textId="0F65F488" w:rsidR="00206E1F" w:rsidRPr="003372D3" w:rsidRDefault="00250AAE">
            <w:pPr>
              <w:pStyle w:val="BodyText"/>
              <w:ind w:left="0"/>
            </w:pPr>
            <w:r w:rsidRPr="00250AAE">
              <w:t>Omogućava korisnicima da postavljaju predmete na aukciju, učestvuju u licitacijama, prate promene cena u realnom vremenu i pregledaju istoriju završenih aukcija.</w:t>
            </w:r>
          </w:p>
        </w:tc>
      </w:tr>
      <w:tr w:rsidR="00206E1F" w:rsidRPr="003372D3" w14:paraId="14FD4A0E" w14:textId="77777777" w:rsidTr="001A3431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9163D7B" w14:textId="77777777" w:rsidR="00206E1F" w:rsidRPr="003372D3" w:rsidRDefault="00143087">
            <w:pPr>
              <w:pStyle w:val="BodyText"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lastRenderedPageBreak/>
              <w:t>Za razliku od</w:t>
            </w:r>
          </w:p>
        </w:tc>
        <w:tc>
          <w:tcPr>
            <w:tcW w:w="411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C3EF0E" w14:textId="7F156B88" w:rsidR="00206E1F" w:rsidRPr="003372D3" w:rsidRDefault="00250AAE">
            <w:pPr>
              <w:pStyle w:val="BodyText"/>
              <w:ind w:left="0"/>
              <w:rPr>
                <w:lang w:val="sr-Latn-CS"/>
              </w:rPr>
            </w:pPr>
            <w:r w:rsidRPr="00250AAE">
              <w:t>postojećih platformi za prodaju predmeta koje često nude samo fiksne cene ili ograničene mogućnosti licitiranja, Licitator omogućava transparentan sistem online aukcija sa jasnim prikazom ponuda i vremenskog trajanja aukcije.</w:t>
            </w:r>
          </w:p>
        </w:tc>
      </w:tr>
      <w:tr w:rsidR="00206E1F" w:rsidRPr="003372D3" w14:paraId="68F7E43D" w14:textId="77777777" w:rsidTr="001A3431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7BD367" w14:textId="77777777" w:rsidR="00206E1F" w:rsidRPr="003372D3" w:rsidRDefault="00143087">
            <w:pPr>
              <w:pStyle w:val="BodyText"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Naš proizvod će</w:t>
            </w:r>
          </w:p>
        </w:tc>
        <w:tc>
          <w:tcPr>
            <w:tcW w:w="4111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22B70BAB" w14:textId="2397BEC1" w:rsidR="00206E1F" w:rsidRPr="003372D3" w:rsidRDefault="2C63BB30">
            <w:pPr>
              <w:pStyle w:val="BodyText"/>
              <w:ind w:left="0"/>
            </w:pPr>
            <w:r w:rsidRPr="001A3431">
              <w:rPr>
                <w:lang w:val="sr-Latn-CS"/>
              </w:rPr>
              <w:t>obezbediti jedinstvenu kombinaciju digitalne galerije i tržišta, sa ažurnim i konzistentnim informacijama koje pružaju transparentan i kvalitetan prikaz umetničkih radova.</w:t>
            </w:r>
          </w:p>
        </w:tc>
      </w:tr>
    </w:tbl>
    <w:p w14:paraId="1299C43A" w14:textId="77777777" w:rsidR="00206E1F" w:rsidRPr="003372D3" w:rsidRDefault="00206E1F" w:rsidP="001A3431">
      <w:pPr>
        <w:jc w:val="both"/>
        <w:rPr>
          <w:lang w:val="sr-Latn-CS"/>
        </w:rPr>
      </w:pPr>
    </w:p>
    <w:p w14:paraId="488454DE" w14:textId="77777777" w:rsidR="00206E1F" w:rsidRPr="003372D3" w:rsidRDefault="00D44844">
      <w:pPr>
        <w:pStyle w:val="Heading1"/>
        <w:rPr>
          <w:lang w:val="sr-Latn-CS"/>
        </w:rPr>
      </w:pPr>
      <w:bookmarkStart w:id="7" w:name="_Toc161771498"/>
      <w:r>
        <w:rPr>
          <w:lang w:val="sr-Latn-CS"/>
        </w:rPr>
        <w:t>Opis korisnika</w:t>
      </w:r>
      <w:bookmarkEnd w:id="7"/>
    </w:p>
    <w:p w14:paraId="4F8A9CE1" w14:textId="7BCD3712" w:rsidR="001A3431" w:rsidRDefault="3109D7F5" w:rsidP="00250AAE">
      <w:pPr>
        <w:pStyle w:val="BodyText"/>
        <w:jc w:val="both"/>
        <w:rPr>
          <w:lang w:val="sr-Latn-CS"/>
        </w:rPr>
      </w:pPr>
      <w:r w:rsidRPr="001A3431">
        <w:rPr>
          <w:lang w:val="sr-Latn-CS"/>
        </w:rPr>
        <w:t xml:space="preserve">U ovom odeljku opisani su korisnici </w:t>
      </w:r>
      <w:r w:rsidR="00250AAE">
        <w:rPr>
          <w:lang w:val="sr-Latn-CS"/>
        </w:rPr>
        <w:t>Licitator</w:t>
      </w:r>
      <w:r w:rsidRPr="001A3431">
        <w:rPr>
          <w:lang w:val="sr-Latn-CS"/>
        </w:rPr>
        <w:t xml:space="preserve"> sistema</w:t>
      </w:r>
      <w:r w:rsidR="44D03507" w:rsidRPr="001A3431">
        <w:rPr>
          <w:lang w:val="sr-Latn-CS"/>
        </w:rPr>
        <w:t xml:space="preserve">.  </w:t>
      </w:r>
      <w:r w:rsidRPr="001A3431">
        <w:rPr>
          <w:lang w:val="sr-Latn-CS"/>
        </w:rPr>
        <w:t xml:space="preserve">Postoje </w:t>
      </w:r>
      <w:r w:rsidR="0BE207A2" w:rsidRPr="001A3431">
        <w:rPr>
          <w:lang w:val="sr-Latn-CS"/>
        </w:rPr>
        <w:t>3</w:t>
      </w:r>
      <w:r w:rsidRPr="001A3431">
        <w:rPr>
          <w:lang w:val="sr-Latn-CS"/>
        </w:rPr>
        <w:t xml:space="preserve"> tipa korisnika: </w:t>
      </w:r>
      <w:r w:rsidR="00250AAE" w:rsidRPr="00250AAE">
        <w:t>posetioci platforme, registrovani korisnici i administratori sistema. Svaka od ovih grupa korisnika ima različite mogućnosti i nivoe pristupa funkcionalnostima platforme.</w:t>
      </w:r>
    </w:p>
    <w:p w14:paraId="4DDBEF00" w14:textId="6960CA63" w:rsidR="00206E1F" w:rsidRPr="003372D3" w:rsidRDefault="0026E73D" w:rsidP="61E4C72B">
      <w:pPr>
        <w:pStyle w:val="Heading2"/>
        <w:rPr>
          <w:sz w:val="24"/>
          <w:szCs w:val="24"/>
          <w:lang w:val="sr-Latn-CS"/>
        </w:rPr>
      </w:pPr>
      <w:bookmarkStart w:id="8" w:name="_Toc161771499"/>
      <w:r w:rsidRPr="61E4C72B">
        <w:rPr>
          <w:sz w:val="24"/>
          <w:szCs w:val="24"/>
          <w:lang w:val="sr-Latn-CS"/>
        </w:rPr>
        <w:t>Opis potencijalnog tržišta</w:t>
      </w:r>
      <w:bookmarkEnd w:id="8"/>
    </w:p>
    <w:p w14:paraId="21642D33" w14:textId="77777777" w:rsidR="00250AAE" w:rsidRPr="00250AAE" w:rsidRDefault="00250AAE" w:rsidP="00250AAE">
      <w:pPr>
        <w:pStyle w:val="NormalWeb"/>
        <w:rPr>
          <w:sz w:val="20"/>
          <w:szCs w:val="20"/>
        </w:rPr>
      </w:pPr>
      <w:r w:rsidRPr="00250AAE">
        <w:rPr>
          <w:sz w:val="20"/>
          <w:szCs w:val="20"/>
        </w:rPr>
        <w:t>Potencijalni korisnici platforme Licitator su pojedinci koji žele da kupuju ili prodaju različite vrste predmeta putem online aukcija. To uključuje kolekcionare, ljubitelje tehnike, knjiga, muzike, umetničkih predmeta, kao i sve korisnike zainteresovane za kupovinu ili prodaju proizvoda putem sistema licitiranja.</w:t>
      </w:r>
    </w:p>
    <w:p w14:paraId="1B26D01A" w14:textId="77777777" w:rsidR="00250AAE" w:rsidRPr="00250AAE" w:rsidRDefault="00250AAE" w:rsidP="00250AAE">
      <w:pPr>
        <w:pStyle w:val="NormalWeb"/>
        <w:rPr>
          <w:sz w:val="20"/>
          <w:szCs w:val="20"/>
        </w:rPr>
      </w:pPr>
      <w:r w:rsidRPr="00250AAE">
        <w:rPr>
          <w:sz w:val="20"/>
          <w:szCs w:val="20"/>
        </w:rPr>
        <w:t>Platforma je namenjena i prodavcima koji žele da predstave svoje predmete široj publici i postignu najbolju moguću cenu kroz aukcijski proces. Sa druge strane, kupci imaju mogućnost da pronađu zanimljive predmete i učestvuju u nadmetanju za njihovu kupovinu.</w:t>
      </w:r>
    </w:p>
    <w:p w14:paraId="3B0A2F5E" w14:textId="77777777" w:rsidR="00250AAE" w:rsidRPr="00250AAE" w:rsidRDefault="00250AAE" w:rsidP="00250AAE">
      <w:pPr>
        <w:pStyle w:val="NormalWeb"/>
        <w:rPr>
          <w:sz w:val="20"/>
          <w:szCs w:val="20"/>
        </w:rPr>
      </w:pPr>
      <w:r w:rsidRPr="00250AAE">
        <w:rPr>
          <w:sz w:val="20"/>
          <w:szCs w:val="20"/>
        </w:rPr>
        <w:t>Licitator omogućava jednostavan pristup aukcijama, transparentan pregled ponuda i siguran način učestvovanja u procesu kupovine i prodaje, čime zadovoljava potrebe savremenog tržišta online trgovine.</w:t>
      </w:r>
    </w:p>
    <w:p w14:paraId="22D25223" w14:textId="75A40576" w:rsidR="0039103B" w:rsidRDefault="0039103B" w:rsidP="0039103B">
      <w:pPr>
        <w:pStyle w:val="BodyText"/>
        <w:rPr>
          <w:lang w:val="sr-Latn-CS"/>
        </w:rPr>
      </w:pPr>
    </w:p>
    <w:p w14:paraId="535211F4" w14:textId="16C06EFC" w:rsidR="001A3431" w:rsidRDefault="001A3431" w:rsidP="001A3431">
      <w:pPr>
        <w:pStyle w:val="BodyText"/>
        <w:rPr>
          <w:lang w:val="sr-Latn-CS"/>
        </w:rPr>
      </w:pPr>
    </w:p>
    <w:p w14:paraId="579AF3AD" w14:textId="77777777" w:rsidR="00206E1F" w:rsidRPr="003372D3" w:rsidRDefault="00D44844" w:rsidP="61E4C72B">
      <w:pPr>
        <w:pStyle w:val="Heading2"/>
        <w:rPr>
          <w:sz w:val="24"/>
          <w:szCs w:val="24"/>
          <w:lang w:val="sr-Latn-CS"/>
        </w:rPr>
      </w:pPr>
      <w:bookmarkStart w:id="9" w:name="_Toc161771500"/>
      <w:r w:rsidRPr="61E4C72B">
        <w:rPr>
          <w:sz w:val="24"/>
          <w:szCs w:val="24"/>
          <w:lang w:val="sr-Latn-CS"/>
        </w:rPr>
        <w:t>Profili korisnika</w:t>
      </w:r>
      <w:bookmarkEnd w:id="9"/>
    </w:p>
    <w:p w14:paraId="3461D779" w14:textId="77777777" w:rsidR="00206E1F" w:rsidRPr="003372D3" w:rsidRDefault="00206E1F">
      <w:pPr>
        <w:rPr>
          <w:lang w:val="sr-Latn-CS"/>
        </w:rPr>
      </w:pPr>
    </w:p>
    <w:p w14:paraId="7CDD6F1B" w14:textId="77777777" w:rsidR="003B1702" w:rsidRPr="003372D3" w:rsidRDefault="6346966E" w:rsidP="001A3431">
      <w:pPr>
        <w:pStyle w:val="BodyText"/>
        <w:rPr>
          <w:b/>
          <w:bCs/>
          <w:lang w:val="sr-Latn-CS"/>
        </w:rPr>
      </w:pPr>
      <w:r w:rsidRPr="001A3431">
        <w:rPr>
          <w:b/>
          <w:bCs/>
          <w:lang w:val="sr-Latn-CS"/>
        </w:rPr>
        <w:t>Administrator portala (skraćeno administrator):</w:t>
      </w:r>
    </w:p>
    <w:p w14:paraId="74900323" w14:textId="77777777" w:rsidR="004910AD" w:rsidRPr="004910AD" w:rsidRDefault="004910AD" w:rsidP="004910AD">
      <w:pPr>
        <w:spacing w:after="160"/>
        <w:ind w:left="720"/>
        <w:jc w:val="both"/>
        <w:rPr>
          <w:color w:val="000000" w:themeColor="text1"/>
        </w:rPr>
      </w:pPr>
      <w:r w:rsidRPr="004910AD">
        <w:rPr>
          <w:color w:val="000000" w:themeColor="text1"/>
        </w:rPr>
        <w:t>Administrator ima ključnu ulogu u održavanju pravilnog funkcionisanja i sigurnosti platforme Licitator. Njegova osnovna odgovornost je nadgledanje aktivnosti korisnika i upravljanje sadržajem koji se objavljuje na platformi. Administrator ima pristup pregledanju svih aukcija, profila korisnika i prijava koje korisnici podnose u vezi sa nepravilnim sadržajem.</w:t>
      </w:r>
    </w:p>
    <w:p w14:paraId="53D53AB8" w14:textId="77777777" w:rsidR="004910AD" w:rsidRPr="004910AD" w:rsidRDefault="004910AD" w:rsidP="004910AD">
      <w:pPr>
        <w:spacing w:after="160"/>
        <w:ind w:left="720"/>
        <w:jc w:val="both"/>
        <w:rPr>
          <w:color w:val="000000" w:themeColor="text1"/>
        </w:rPr>
      </w:pPr>
      <w:r w:rsidRPr="004910AD">
        <w:rPr>
          <w:color w:val="000000" w:themeColor="text1"/>
        </w:rPr>
        <w:t>Administrator razmatra prijavljene aukcije ili ponude koje nisu u skladu sa pravilima platforme i ima mogućnost uklanjanja neprimerenog sadržaja. Takođe vodi evidenciju o prekršajima korisnika i preduzima odgovarajuće mere kako bi se očuvala sigurnost i transparentnost sistema. Ove funkcije doprinose održavanju pouzdanog okruženja za sve korisnike platforme.</w:t>
      </w:r>
    </w:p>
    <w:p w14:paraId="3CF10F7B" w14:textId="66634DC0" w:rsidR="4A5C49EB" w:rsidRDefault="4A5C49EB" w:rsidP="001A3431">
      <w:pPr>
        <w:spacing w:after="160"/>
        <w:ind w:left="720"/>
        <w:jc w:val="both"/>
        <w:rPr>
          <w:b/>
          <w:bCs/>
          <w:color w:val="000000" w:themeColor="text1"/>
          <w:lang w:val="sr-Latn-CS"/>
        </w:rPr>
      </w:pPr>
      <w:r w:rsidRPr="001A3431">
        <w:rPr>
          <w:b/>
          <w:bCs/>
          <w:color w:val="000000" w:themeColor="text1"/>
          <w:lang w:val="sr-Latn-CS"/>
        </w:rPr>
        <w:t>Posetioci platforme (neregistrovani korisnici):</w:t>
      </w:r>
    </w:p>
    <w:p w14:paraId="65943E05" w14:textId="77777777" w:rsidR="004910AD" w:rsidRPr="004910AD" w:rsidRDefault="004910AD" w:rsidP="004910AD">
      <w:pPr>
        <w:spacing w:after="160"/>
        <w:ind w:left="720"/>
        <w:jc w:val="both"/>
        <w:rPr>
          <w:color w:val="000000" w:themeColor="text1"/>
        </w:rPr>
      </w:pPr>
      <w:r w:rsidRPr="004910AD">
        <w:rPr>
          <w:color w:val="000000" w:themeColor="text1"/>
        </w:rPr>
        <w:t>Posetilac predstavlja korisnika koji pristupa platformi bez registracije. Ovaj tip korisnika ima mogućnost da pregleda aktivne aukcije, vidi osnovne informacije o predmetima kao što su naziv, opis, fotografije, trenutna cena i vreme trajanja aukcije.</w:t>
      </w:r>
    </w:p>
    <w:p w14:paraId="031C36E3" w14:textId="77777777" w:rsidR="004910AD" w:rsidRPr="004910AD" w:rsidRDefault="004910AD" w:rsidP="004910AD">
      <w:pPr>
        <w:spacing w:after="160"/>
        <w:ind w:left="720"/>
        <w:jc w:val="both"/>
        <w:rPr>
          <w:color w:val="000000" w:themeColor="text1"/>
        </w:rPr>
      </w:pPr>
      <w:r w:rsidRPr="004910AD">
        <w:rPr>
          <w:color w:val="000000" w:themeColor="text1"/>
        </w:rPr>
        <w:t xml:space="preserve">Posetioci mogu pretraživati aukcije po nazivu predmeta ili kategoriji i pregledati sadržaj platforme. Međutim, </w:t>
      </w:r>
      <w:r w:rsidRPr="004910AD">
        <w:rPr>
          <w:color w:val="000000" w:themeColor="text1"/>
        </w:rPr>
        <w:lastRenderedPageBreak/>
        <w:t>oni nemaju mogućnost postavljanja ponuda niti objavljivanja predmeta na aukciji. Da bi koristili sve funkcionalnosti sistema, posetioci se moraju registrovati i postati registrovani korisnici platforme.</w:t>
      </w:r>
    </w:p>
    <w:p w14:paraId="7DB08E3D" w14:textId="3921ED2A" w:rsidR="4A5C49EB" w:rsidRDefault="4A5C49EB" w:rsidP="001A3431">
      <w:pPr>
        <w:spacing w:after="160"/>
        <w:ind w:left="720"/>
        <w:jc w:val="both"/>
        <w:rPr>
          <w:color w:val="000000" w:themeColor="text1"/>
          <w:lang w:val="sr-Latn-CS"/>
        </w:rPr>
      </w:pPr>
    </w:p>
    <w:p w14:paraId="64A14911" w14:textId="4BA08BD1" w:rsidR="6812D39A" w:rsidRDefault="6812D39A" w:rsidP="001A3431">
      <w:pPr>
        <w:spacing w:after="160"/>
        <w:ind w:left="720"/>
        <w:jc w:val="both"/>
        <w:rPr>
          <w:b/>
          <w:bCs/>
          <w:color w:val="000000" w:themeColor="text1"/>
          <w:lang w:val="sr-Latn-CS"/>
        </w:rPr>
      </w:pPr>
      <w:r w:rsidRPr="001A3431">
        <w:rPr>
          <w:b/>
          <w:bCs/>
          <w:color w:val="000000" w:themeColor="text1"/>
          <w:lang w:val="sr-Latn-CS"/>
        </w:rPr>
        <w:t>Registrovani korisni</w:t>
      </w:r>
      <w:r w:rsidR="004910AD">
        <w:rPr>
          <w:b/>
          <w:bCs/>
          <w:color w:val="000000" w:themeColor="text1"/>
          <w:lang w:val="sr-Latn-CS"/>
        </w:rPr>
        <w:t>k</w:t>
      </w:r>
      <w:r w:rsidRPr="001A3431">
        <w:rPr>
          <w:b/>
          <w:bCs/>
          <w:color w:val="000000" w:themeColor="text1"/>
          <w:lang w:val="sr-Latn-CS"/>
        </w:rPr>
        <w:t>:</w:t>
      </w:r>
    </w:p>
    <w:p w14:paraId="654EC508" w14:textId="77777777" w:rsidR="004910AD" w:rsidRPr="004910AD" w:rsidRDefault="004910AD" w:rsidP="004910AD">
      <w:pPr>
        <w:spacing w:after="160"/>
        <w:ind w:left="720"/>
        <w:jc w:val="both"/>
        <w:rPr>
          <w:color w:val="000000" w:themeColor="text1"/>
        </w:rPr>
      </w:pPr>
      <w:r w:rsidRPr="004910AD">
        <w:rPr>
          <w:color w:val="000000" w:themeColor="text1"/>
        </w:rPr>
        <w:t>Registrovani korisnik predstavlja korisnika koji je kreirao nalog na platformi Licitator i prijavio se u sistem. Ovaj tip korisnika ima pristup svim funkcionalnostima koje platforma nudi.</w:t>
      </w:r>
    </w:p>
    <w:p w14:paraId="19E9B4AD" w14:textId="77777777" w:rsidR="004910AD" w:rsidRPr="004910AD" w:rsidRDefault="004910AD" w:rsidP="004910AD">
      <w:pPr>
        <w:spacing w:after="160"/>
        <w:ind w:left="720"/>
        <w:jc w:val="both"/>
        <w:rPr>
          <w:color w:val="000000" w:themeColor="text1"/>
        </w:rPr>
      </w:pPr>
      <w:r w:rsidRPr="004910AD">
        <w:rPr>
          <w:color w:val="000000" w:themeColor="text1"/>
        </w:rPr>
        <w:t>Registrovani korisnici mogu postavljati svoje predmete na aukciju, definisati početnu cenu, dodavati fotografije i opis predmeta, kao i odrediti trajanje aukcije. Takođe imaju mogućnost da učestvuju u aukcijama postavljanjem ponuda za predmete koji ih interesuju.</w:t>
      </w:r>
    </w:p>
    <w:p w14:paraId="35C5127C" w14:textId="77777777" w:rsidR="004910AD" w:rsidRPr="004910AD" w:rsidRDefault="004910AD" w:rsidP="004910AD">
      <w:pPr>
        <w:spacing w:after="160"/>
        <w:ind w:left="720"/>
        <w:jc w:val="both"/>
        <w:rPr>
          <w:color w:val="000000" w:themeColor="text1"/>
        </w:rPr>
      </w:pPr>
      <w:r w:rsidRPr="004910AD">
        <w:rPr>
          <w:color w:val="000000" w:themeColor="text1"/>
        </w:rPr>
        <w:t>Pored toga, registrovani korisnici mogu pratiti promene cena tokom trajanja aukcije, pregledati istoriju svojih aktivnosti i prijaviti sadržaj koji nije u skladu sa pravilima platforme.</w:t>
      </w:r>
    </w:p>
    <w:p w14:paraId="2C12E715" w14:textId="2C11EB8B" w:rsidR="001A3431" w:rsidRDefault="001A3431" w:rsidP="001A3431">
      <w:pPr>
        <w:spacing w:after="160"/>
        <w:ind w:left="720"/>
        <w:jc w:val="both"/>
        <w:rPr>
          <w:color w:val="000000" w:themeColor="text1"/>
          <w:lang w:val="sr-Latn-CS"/>
        </w:rPr>
      </w:pPr>
    </w:p>
    <w:p w14:paraId="0296ABEC" w14:textId="77777777" w:rsidR="00206E1F" w:rsidRPr="003372D3" w:rsidRDefault="00B849B5" w:rsidP="61E4C72B">
      <w:pPr>
        <w:pStyle w:val="Heading2"/>
        <w:rPr>
          <w:sz w:val="24"/>
          <w:szCs w:val="24"/>
          <w:lang w:val="sr-Latn-CS"/>
        </w:rPr>
      </w:pPr>
      <w:bookmarkStart w:id="10" w:name="_Toc161771501"/>
      <w:r w:rsidRPr="61E4C72B">
        <w:rPr>
          <w:sz w:val="24"/>
          <w:szCs w:val="24"/>
          <w:lang w:val="sr-Latn-CS"/>
        </w:rPr>
        <w:t>Opis okruženja</w:t>
      </w:r>
      <w:bookmarkEnd w:id="10"/>
    </w:p>
    <w:p w14:paraId="3CF2D8B6" w14:textId="77777777" w:rsidR="00206E1F" w:rsidRPr="003372D3" w:rsidRDefault="00206E1F">
      <w:pPr>
        <w:rPr>
          <w:lang w:val="sr-Latn-CS"/>
        </w:rPr>
      </w:pPr>
    </w:p>
    <w:p w14:paraId="0F8D59DC" w14:textId="77777777" w:rsidR="004820DD" w:rsidRPr="004820DD" w:rsidRDefault="004820DD" w:rsidP="004820DD">
      <w:pPr>
        <w:pStyle w:val="BodyText"/>
      </w:pPr>
      <w:r w:rsidRPr="004820DD">
        <w:t>Korisnici sistema pristupaju platformi Licitator putem web pregledača koristeći internet konekciju. Sistem je dostupan putem standardnih web tehnologija i može se koristiti na različitim uređajima kao što su desktop računari, laptopovi i mobilni uređaji.</w:t>
      </w:r>
    </w:p>
    <w:p w14:paraId="3CBCFEC0" w14:textId="77777777" w:rsidR="004820DD" w:rsidRPr="004820DD" w:rsidRDefault="004820DD" w:rsidP="004820DD">
      <w:pPr>
        <w:pStyle w:val="BodyText"/>
      </w:pPr>
      <w:r w:rsidRPr="004820DD">
        <w:t>Za korišćenje platforme nije potrebna instalacija dodatnog softvera, već je dovoljan moderan web pregledač i stabilna internet konekcija. Sistem je projektovan tako da funkcioniše u standardnom web okruženju i ne zahteva posebne hardverske ili softverske konfiguracije od strane korisnika.</w:t>
      </w:r>
    </w:p>
    <w:p w14:paraId="1E3D553D" w14:textId="05A9A355" w:rsidR="001A3431" w:rsidRDefault="001A3431" w:rsidP="001A3431">
      <w:pPr>
        <w:pStyle w:val="BodyText"/>
        <w:rPr>
          <w:lang w:val="sr-Latn-CS"/>
        </w:rPr>
      </w:pPr>
    </w:p>
    <w:p w14:paraId="3BD989B8" w14:textId="45AE2A89" w:rsidR="22E140DE" w:rsidRDefault="22E140DE" w:rsidP="61E4C72B">
      <w:pPr>
        <w:pStyle w:val="Heading2"/>
        <w:rPr>
          <w:sz w:val="24"/>
          <w:szCs w:val="24"/>
          <w:lang w:val="sr-Latn-CS"/>
        </w:rPr>
      </w:pPr>
      <w:bookmarkStart w:id="11" w:name="_Toc161771502"/>
      <w:r w:rsidRPr="61E4C72B">
        <w:rPr>
          <w:sz w:val="24"/>
          <w:szCs w:val="24"/>
          <w:lang w:val="sr-Latn-CS"/>
        </w:rPr>
        <w:t>Osnovne potrebe korisnika</w:t>
      </w:r>
      <w:bookmarkEnd w:id="11"/>
    </w:p>
    <w:p w14:paraId="67B39B77" w14:textId="7713D612" w:rsidR="001A3431" w:rsidRPr="004820DD" w:rsidRDefault="004820DD" w:rsidP="004820DD">
      <w:pPr>
        <w:ind w:left="705"/>
        <w:rPr>
          <w:lang w:val="sr-Latn-CS"/>
        </w:rPr>
      </w:pPr>
      <w:r w:rsidRPr="004820DD">
        <w:t>•</w:t>
      </w:r>
      <w:r>
        <w:t xml:space="preserve"> </w:t>
      </w:r>
      <w:r w:rsidRPr="004820DD">
        <w:t>Jednostavan i brz pristup online aukcijama putem web platforme</w:t>
      </w:r>
      <w:r w:rsidRPr="004820DD">
        <w:br/>
        <w:t>• Mogućnost pregledanja svih dostupnih aukcija sa osnovnim informacijama o predmetima</w:t>
      </w:r>
      <w:r w:rsidRPr="004820DD">
        <w:br/>
        <w:t>• Transparentan prikaz trenutne cene i istorije ponuda tokom trajanja aukcije</w:t>
      </w:r>
      <w:r w:rsidRPr="004820DD">
        <w:br/>
        <w:t>• Mogućnost postavljanja sopstvenih predmeta na aukciju od strane registrovanih korisnika</w:t>
      </w:r>
      <w:r w:rsidRPr="004820DD">
        <w:br/>
        <w:t>• Jednostavno učestvovanje u aukcijama postavljanjem ponuda</w:t>
      </w:r>
      <w:r w:rsidRPr="004820DD">
        <w:br/>
        <w:t>• Pregled profila korisnika i njihovih aktivnih aukcija</w:t>
      </w:r>
      <w:r w:rsidRPr="004820DD">
        <w:br/>
        <w:t>• Pravovremeno informisanje o promenama cena i završetku aukcije</w:t>
      </w:r>
      <w:r w:rsidRPr="004820DD">
        <w:br/>
        <w:t>• Sigurno i pouzdano okruženje za kupovinu i prodaju predmeta putem aukcija</w:t>
      </w:r>
      <w:r w:rsidRPr="004820DD">
        <w:br/>
        <w:t>• Mogućnost prijavljivanja neprimerenog sadržaja administratoru platforme</w:t>
      </w:r>
    </w:p>
    <w:p w14:paraId="4057217E" w14:textId="08889385" w:rsidR="00206E1F" w:rsidRPr="003372D3" w:rsidRDefault="22E140DE" w:rsidP="61E4C72B">
      <w:pPr>
        <w:pStyle w:val="Heading2"/>
        <w:rPr>
          <w:sz w:val="24"/>
          <w:szCs w:val="24"/>
          <w:lang w:val="sr-Latn-CS"/>
        </w:rPr>
      </w:pPr>
      <w:bookmarkStart w:id="12" w:name="_Toc161771503"/>
      <w:r w:rsidRPr="61E4C72B">
        <w:rPr>
          <w:sz w:val="24"/>
          <w:szCs w:val="24"/>
          <w:lang w:val="sr-Latn-CS"/>
        </w:rPr>
        <w:t>Alternative i konkurencij</w:t>
      </w:r>
      <w:r w:rsidR="6F22A238" w:rsidRPr="61E4C72B">
        <w:rPr>
          <w:sz w:val="24"/>
          <w:szCs w:val="24"/>
          <w:lang w:val="sr-Latn-CS"/>
        </w:rPr>
        <w:t>a</w:t>
      </w:r>
      <w:bookmarkEnd w:id="12"/>
    </w:p>
    <w:p w14:paraId="7057F679" w14:textId="77777777" w:rsidR="004820DD" w:rsidRPr="004820DD" w:rsidRDefault="004820DD" w:rsidP="004820DD">
      <w:pPr>
        <w:pStyle w:val="NormalWeb"/>
        <w:ind w:left="720"/>
        <w:rPr>
          <w:sz w:val="20"/>
          <w:szCs w:val="20"/>
        </w:rPr>
      </w:pPr>
      <w:r w:rsidRPr="004820DD">
        <w:rPr>
          <w:sz w:val="20"/>
          <w:szCs w:val="20"/>
        </w:rPr>
        <w:t>Postoji više web platformi koje omogućavaju kupovinu i prodaju predmeta putem interneta, kao što su platforme za online aukcije i oglasnici. Međutim, mnoge od tih platformi nude ograničene mogućnosti za transparentno praćenje aukcija ili nemaju jasno definisan sistem licitiranja u realnom vremenu.</w:t>
      </w:r>
    </w:p>
    <w:p w14:paraId="79976DF3" w14:textId="77777777" w:rsidR="004820DD" w:rsidRPr="004820DD" w:rsidRDefault="004820DD" w:rsidP="004820DD">
      <w:pPr>
        <w:pStyle w:val="NormalWeb"/>
        <w:ind w:left="720"/>
        <w:rPr>
          <w:sz w:val="20"/>
          <w:szCs w:val="20"/>
        </w:rPr>
      </w:pPr>
      <w:r w:rsidRPr="004820DD">
        <w:rPr>
          <w:sz w:val="20"/>
          <w:szCs w:val="20"/>
        </w:rPr>
        <w:t>Platforma Licitator ima za cilj da ponudi jednostavno i transparentno rešenje za organizovanje online aukcija, omogućavajući korisnicima pregled ponuda, učestvovanje u licitacijama i postavljanje sopstvenih predmeta na prodaju kroz jedinstven i pregledan sistem.</w:t>
      </w:r>
    </w:p>
    <w:p w14:paraId="19A1072C" w14:textId="6E7FB50D" w:rsidR="001A3431" w:rsidRDefault="001A3431" w:rsidP="001A3431">
      <w:pPr>
        <w:pStyle w:val="BodyText"/>
        <w:rPr>
          <w:lang w:val="sr-Latn-CS"/>
        </w:rPr>
      </w:pPr>
    </w:p>
    <w:p w14:paraId="2EC9EB5E" w14:textId="77777777" w:rsidR="00206E1F" w:rsidRPr="003372D3" w:rsidRDefault="00B849B5" w:rsidP="00D44844">
      <w:pPr>
        <w:pStyle w:val="Heading1"/>
        <w:numPr>
          <w:ilvl w:val="0"/>
          <w:numId w:val="7"/>
        </w:numPr>
        <w:rPr>
          <w:lang w:val="sr-Latn-CS"/>
        </w:rPr>
      </w:pPr>
      <w:bookmarkStart w:id="13" w:name="_Toc161771504"/>
      <w:r>
        <w:rPr>
          <w:lang w:val="sr-Latn-CS"/>
        </w:rPr>
        <w:lastRenderedPageBreak/>
        <w:t>Opis</w:t>
      </w:r>
      <w:r w:rsidR="00D44844">
        <w:rPr>
          <w:lang w:val="sr-Latn-CS"/>
        </w:rPr>
        <w:t xml:space="preserve"> proizvoda</w:t>
      </w:r>
      <w:bookmarkEnd w:id="13"/>
    </w:p>
    <w:p w14:paraId="01627F58" w14:textId="63D28FFE" w:rsidR="00206E1F" w:rsidRPr="003372D3" w:rsidRDefault="004820DD" w:rsidP="001A3431">
      <w:pPr>
        <w:pStyle w:val="BodyText"/>
        <w:rPr>
          <w:lang w:val="sr-Latn-CS"/>
        </w:rPr>
      </w:pPr>
      <w:r w:rsidRPr="004820DD">
        <w:t>U ovom odeljku dat je opšti pregled osnovnih mogućnosti platforme Licitator i konteksta u kojem sistem funkcioniše. Opisane su glavne funkcionalnosti sistema, način interakcije korisnika sa platformom i osnovne karakteristike sistema za organizovanje i učestvovanje u online aukcijama.</w:t>
      </w:r>
    </w:p>
    <w:p w14:paraId="07B4EB93" w14:textId="7A066919" w:rsidR="00206E1F" w:rsidRPr="003372D3" w:rsidRDefault="0B27297B" w:rsidP="61E4C72B">
      <w:pPr>
        <w:pStyle w:val="Heading2"/>
        <w:numPr>
          <w:ilvl w:val="0"/>
          <w:numId w:val="0"/>
        </w:numPr>
        <w:rPr>
          <w:rFonts w:eastAsia="Arial"/>
          <w:sz w:val="24"/>
          <w:szCs w:val="24"/>
          <w:lang w:val="sr-Latn-BA"/>
        </w:rPr>
      </w:pPr>
      <w:r w:rsidRPr="61E4C72B">
        <w:rPr>
          <w:sz w:val="24"/>
          <w:szCs w:val="24"/>
          <w:lang w:val="sr-Latn-CS"/>
        </w:rPr>
        <w:t>6.1</w:t>
      </w:r>
      <w:r w:rsidR="7CAE77A6" w:rsidRPr="61E4C72B">
        <w:rPr>
          <w:rFonts w:ascii="Times New Roman" w:hAnsi="Times New Roman" w:cs="Times New Roman"/>
          <w:b w:val="0"/>
          <w:bCs w:val="0"/>
          <w:sz w:val="24"/>
          <w:szCs w:val="24"/>
          <w:lang w:val="sr-Latn-BA"/>
        </w:rPr>
        <w:t xml:space="preserve">            </w:t>
      </w:r>
      <w:r w:rsidR="7CAE77A6" w:rsidRPr="61E4C72B">
        <w:rPr>
          <w:rFonts w:eastAsia="Arial"/>
          <w:sz w:val="24"/>
          <w:szCs w:val="24"/>
          <w:lang w:val="sr-Latn-BA"/>
        </w:rPr>
        <w:t>Perspektiva proizvoda</w:t>
      </w:r>
    </w:p>
    <w:p w14:paraId="59137CFC" w14:textId="77777777" w:rsidR="004820DD" w:rsidRPr="004820DD" w:rsidRDefault="004820DD" w:rsidP="004820DD">
      <w:pPr>
        <w:ind w:left="720"/>
      </w:pPr>
      <w:r w:rsidRPr="004820DD">
        <w:t>Licitator predstavlja web aplikaciju namenjenu organizovanju i praćenju online aukcija. Sistem omogućava korisnicima da postavljaju predmete na aukciju, učestvuju u licitacijama i prate tok aukcije u realnom vremenu.</w:t>
      </w:r>
    </w:p>
    <w:p w14:paraId="5BAEA869" w14:textId="77777777" w:rsidR="004820DD" w:rsidRPr="004820DD" w:rsidRDefault="004820DD" w:rsidP="004820DD">
      <w:pPr>
        <w:ind w:left="720"/>
      </w:pPr>
      <w:r w:rsidRPr="004820DD">
        <w:t>Platforma funkcioniše kao centralizovan sistem koji povezuje korisnike koji žele da prodaju predmete sa korisnicima koji žele da učestvuju u aukcijama i kupuju predmete putem sistema ponuda. Dijagram konteksta sistema prikazuje osnovne komponente sistema i način interakcije korisnika sa platformom.</w:t>
      </w:r>
    </w:p>
    <w:p w14:paraId="5B930426" w14:textId="4355A33B" w:rsidR="00206E1F" w:rsidRPr="003372D3" w:rsidRDefault="00206E1F" w:rsidP="001A3431">
      <w:pPr>
        <w:rPr>
          <w:lang w:val="sr-Latn-CS"/>
        </w:rPr>
      </w:pPr>
    </w:p>
    <w:p w14:paraId="0027438C" w14:textId="0C82BD75" w:rsidR="00206E1F" w:rsidRPr="003372D3" w:rsidRDefault="00206E1F" w:rsidP="00E5055D">
      <w:pPr>
        <w:pStyle w:val="BodyText"/>
        <w:ind w:left="851"/>
      </w:pPr>
    </w:p>
    <w:p w14:paraId="27B58323" w14:textId="77777777" w:rsidR="004820DD" w:rsidRDefault="004820DD" w:rsidP="004820DD">
      <w:pPr>
        <w:pStyle w:val="BodyText"/>
        <w:jc w:val="center"/>
        <w:rPr>
          <w:rFonts w:ascii="Arial" w:hAnsi="Arial"/>
          <w:b/>
          <w:bCs/>
          <w:lang w:val="sr-Latn-CS"/>
        </w:rPr>
      </w:pPr>
      <w:r>
        <w:rPr>
          <w:noProof/>
        </w:rPr>
        <w:drawing>
          <wp:inline distT="0" distB="0" distL="0" distR="0" wp14:anchorId="040C36CC" wp14:editId="525874AC">
            <wp:extent cx="5943600" cy="3028950"/>
            <wp:effectExtent l="0" t="0" r="0" b="0"/>
            <wp:docPr id="38083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bCs/>
          <w:lang w:val="sr-Latn-CS"/>
        </w:rPr>
        <w:t xml:space="preserve"> </w:t>
      </w:r>
      <w:r w:rsidR="2F0AF9FB" w:rsidRPr="001A3431">
        <w:rPr>
          <w:rFonts w:ascii="Arial" w:hAnsi="Arial"/>
          <w:b/>
          <w:bCs/>
          <w:lang w:val="sr-Latn-CS"/>
        </w:rPr>
        <w:t>Slika 6.1.1. Kontekst</w:t>
      </w:r>
      <w:r w:rsidR="22E140DE" w:rsidRPr="001A3431">
        <w:rPr>
          <w:rFonts w:ascii="Arial" w:hAnsi="Arial"/>
          <w:b/>
          <w:bCs/>
          <w:lang w:val="sr-Latn-CS"/>
        </w:rPr>
        <w:t xml:space="preserve"> sistema </w:t>
      </w:r>
      <w:r>
        <w:rPr>
          <w:rFonts w:ascii="Arial" w:hAnsi="Arial"/>
          <w:b/>
          <w:bCs/>
          <w:lang w:val="sr-Latn-CS"/>
        </w:rPr>
        <w:t>Licitator</w:t>
      </w:r>
    </w:p>
    <w:p w14:paraId="4F0ACA64" w14:textId="5023D541" w:rsidR="004820DD" w:rsidRPr="004820DD" w:rsidRDefault="004820DD" w:rsidP="004820DD">
      <w:pPr>
        <w:pStyle w:val="BodyText"/>
        <w:jc w:val="center"/>
        <w:rPr>
          <w:rFonts w:ascii="Arial" w:hAnsi="Arial"/>
          <w:b/>
          <w:bCs/>
          <w:lang w:val="sr-Latn-CS"/>
        </w:rPr>
      </w:pPr>
      <w:r>
        <w:rPr>
          <w:rFonts w:ascii="Arial" w:hAnsi="Arial"/>
          <w:b/>
          <w:bCs/>
          <w:noProof/>
          <w:lang w:val="sr-Latn-CS"/>
        </w:rPr>
        <w:drawing>
          <wp:inline distT="0" distB="0" distL="0" distR="0" wp14:anchorId="567DC50B" wp14:editId="526A47FC">
            <wp:extent cx="4438650" cy="2262004"/>
            <wp:effectExtent l="0" t="0" r="0" b="5080"/>
            <wp:docPr id="1564614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085" cy="2264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20DD">
        <w:rPr>
          <w:rFonts w:ascii="Arial" w:hAnsi="Arial"/>
          <w:b/>
          <w:bCs/>
          <w:lang w:val="sr-Latn-CS"/>
        </w:rPr>
        <w:t xml:space="preserve"> </w:t>
      </w:r>
      <w:r>
        <w:rPr>
          <w:rFonts w:ascii="Arial" w:hAnsi="Arial"/>
          <w:b/>
          <w:bCs/>
          <w:lang w:val="sr-Latn-CS"/>
        </w:rPr>
        <w:t xml:space="preserve">                       </w:t>
      </w:r>
      <w:r w:rsidRPr="001A3431">
        <w:rPr>
          <w:rFonts w:ascii="Arial" w:hAnsi="Arial"/>
          <w:b/>
          <w:bCs/>
          <w:lang w:val="sr-Latn-CS"/>
        </w:rPr>
        <w:t xml:space="preserve">Slika 6.1.2. Pregled sistema </w:t>
      </w:r>
      <w:r>
        <w:rPr>
          <w:rFonts w:ascii="Arial" w:hAnsi="Arial"/>
          <w:b/>
          <w:bCs/>
          <w:lang w:val="sr-Latn-CS"/>
        </w:rPr>
        <w:t>Licitator</w:t>
      </w:r>
    </w:p>
    <w:p w14:paraId="24313762" w14:textId="6C034DF8" w:rsidR="004820DD" w:rsidRPr="004820DD" w:rsidRDefault="004820DD" w:rsidP="004820DD">
      <w:pPr>
        <w:pStyle w:val="BodyText"/>
        <w:ind w:left="0"/>
        <w:rPr>
          <w:rFonts w:ascii="Arial" w:hAnsi="Arial"/>
          <w:b/>
          <w:bCs/>
          <w:lang w:val="sr-Latn-CS"/>
        </w:rPr>
      </w:pPr>
    </w:p>
    <w:p w14:paraId="07547A01" w14:textId="77777777" w:rsidR="00AF6B06" w:rsidRPr="003372D3" w:rsidRDefault="00AF6B06" w:rsidP="00D44844">
      <w:pPr>
        <w:pStyle w:val="BodyText"/>
        <w:jc w:val="center"/>
        <w:rPr>
          <w:rFonts w:ascii="Arial" w:hAnsi="Arial"/>
          <w:b/>
          <w:lang w:val="sr-Latn-CS"/>
        </w:rPr>
      </w:pPr>
    </w:p>
    <w:p w14:paraId="28A53F54" w14:textId="33DFA0F5" w:rsidR="00206E1F" w:rsidRPr="003372D3" w:rsidRDefault="7EED1E87" w:rsidP="61E4C72B">
      <w:pPr>
        <w:pStyle w:val="Heading2"/>
        <w:numPr>
          <w:ilvl w:val="0"/>
          <w:numId w:val="0"/>
        </w:numPr>
        <w:rPr>
          <w:sz w:val="24"/>
          <w:szCs w:val="24"/>
          <w:lang w:val="sr-Latn-CS"/>
        </w:rPr>
      </w:pPr>
      <w:bookmarkStart w:id="14" w:name="_Toc161771506"/>
      <w:r w:rsidRPr="61E4C72B">
        <w:rPr>
          <w:sz w:val="24"/>
          <w:szCs w:val="24"/>
          <w:lang w:val="sr-Latn-CS"/>
        </w:rPr>
        <w:t>6.2</w:t>
      </w:r>
      <w:r w:rsidR="00D44844">
        <w:tab/>
      </w:r>
      <w:r w:rsidR="22E140DE" w:rsidRPr="61E4C72B">
        <w:rPr>
          <w:sz w:val="24"/>
          <w:szCs w:val="24"/>
          <w:lang w:val="sr-Latn-CS"/>
        </w:rPr>
        <w:t xml:space="preserve">Pregled </w:t>
      </w:r>
      <w:r w:rsidR="0026E73D" w:rsidRPr="61E4C72B">
        <w:rPr>
          <w:sz w:val="24"/>
          <w:szCs w:val="24"/>
          <w:lang w:val="sr-Latn-CS"/>
        </w:rPr>
        <w:t>mogućnosti</w:t>
      </w:r>
      <w:bookmarkEnd w:id="14"/>
    </w:p>
    <w:p w14:paraId="5043CB0F" w14:textId="383279E6" w:rsidR="00206E1F" w:rsidRDefault="004820DD">
      <w:pPr>
        <w:pStyle w:val="BodyText"/>
      </w:pPr>
      <w:r w:rsidRPr="004820DD">
        <w:t>Tabela prikazana u ovom odeljku identifikuje osnovne mogućnosti sistema Licitator i prednosti koje one pružaju korisnicima platforme. Dodatni opis funkcionalnih zahteva dat je u odeljku 7 ovog dokumenta.</w:t>
      </w:r>
    </w:p>
    <w:p w14:paraId="4FCFEE25" w14:textId="77777777" w:rsidR="004820DD" w:rsidRPr="003372D3" w:rsidRDefault="004820DD">
      <w:pPr>
        <w:pStyle w:val="BodyText"/>
        <w:rPr>
          <w:lang w:val="sr-Latn-CS"/>
        </w:rPr>
      </w:pPr>
    </w:p>
    <w:tbl>
      <w:tblPr>
        <w:tblW w:w="0" w:type="auto"/>
        <w:tblInd w:w="828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4230"/>
        <w:gridCol w:w="4518"/>
      </w:tblGrid>
      <w:tr w:rsidR="00206E1F" w:rsidRPr="003372D3" w14:paraId="771FE4F9" w14:textId="77777777" w:rsidTr="001A3431">
        <w:trPr>
          <w:trHeight w:val="300"/>
        </w:trPr>
        <w:tc>
          <w:tcPr>
            <w:tcW w:w="4230" w:type="dxa"/>
          </w:tcPr>
          <w:p w14:paraId="2A9916DA" w14:textId="77777777" w:rsidR="00206E1F" w:rsidRPr="003372D3" w:rsidRDefault="0074590A">
            <w:pPr>
              <w:pStyle w:val="BodyText"/>
              <w:spacing w:after="0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Prednosti</w:t>
            </w:r>
          </w:p>
        </w:tc>
        <w:tc>
          <w:tcPr>
            <w:tcW w:w="4518" w:type="dxa"/>
          </w:tcPr>
          <w:p w14:paraId="4BFF7E90" w14:textId="77777777" w:rsidR="00206E1F" w:rsidRPr="003372D3" w:rsidRDefault="0074590A">
            <w:pPr>
              <w:pStyle w:val="BodyText"/>
              <w:spacing w:after="0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Funkcionalnosti</w:t>
            </w:r>
          </w:p>
        </w:tc>
      </w:tr>
      <w:tr w:rsidR="00206E1F" w:rsidRPr="003372D3" w14:paraId="2A86B436" w14:textId="77777777" w:rsidTr="001A3431">
        <w:trPr>
          <w:trHeight w:val="300"/>
        </w:trPr>
        <w:tc>
          <w:tcPr>
            <w:tcW w:w="4230" w:type="dxa"/>
          </w:tcPr>
          <w:p w14:paraId="285DB23C" w14:textId="2234AB80" w:rsidR="00206E1F" w:rsidRPr="003372D3" w:rsidRDefault="004820DD">
            <w:pPr>
              <w:pStyle w:val="BodyText"/>
              <w:spacing w:after="0"/>
              <w:ind w:left="0"/>
            </w:pPr>
            <w:r w:rsidRPr="004820DD">
              <w:t>Centralizovana evidencija aukcija</w:t>
            </w:r>
          </w:p>
        </w:tc>
        <w:tc>
          <w:tcPr>
            <w:tcW w:w="4518" w:type="dxa"/>
          </w:tcPr>
          <w:p w14:paraId="6537F28F" w14:textId="4EBB84A8" w:rsidR="00A12200" w:rsidRPr="003372D3" w:rsidRDefault="004820DD" w:rsidP="00A12200">
            <w:pPr>
              <w:pStyle w:val="BodyText"/>
              <w:spacing w:after="0"/>
              <w:ind w:left="0"/>
            </w:pPr>
            <w:r w:rsidRPr="004820DD">
              <w:t>Prikaz i pretraga svih aktivnih aukcija koje korisnici postavljaju na platformu, razvrstanih po kategorijama predmeta.</w:t>
            </w:r>
          </w:p>
        </w:tc>
      </w:tr>
      <w:tr w:rsidR="00206E1F" w:rsidRPr="003372D3" w14:paraId="7E32FC6F" w14:textId="77777777" w:rsidTr="001A3431">
        <w:trPr>
          <w:trHeight w:val="300"/>
        </w:trPr>
        <w:tc>
          <w:tcPr>
            <w:tcW w:w="4230" w:type="dxa"/>
          </w:tcPr>
          <w:p w14:paraId="123C77E9" w14:textId="2F7FA763" w:rsidR="00206E1F" w:rsidRPr="003372D3" w:rsidRDefault="004820DD">
            <w:pPr>
              <w:pStyle w:val="BodyText"/>
              <w:spacing w:after="0"/>
              <w:ind w:left="0"/>
            </w:pPr>
            <w:r w:rsidRPr="004820DD">
              <w:t>Konzistentnost prikaza podataka o predmetima</w:t>
            </w:r>
          </w:p>
        </w:tc>
        <w:tc>
          <w:tcPr>
            <w:tcW w:w="4518" w:type="dxa"/>
          </w:tcPr>
          <w:p w14:paraId="6DFB9E20" w14:textId="615E91F4" w:rsidR="00206E1F" w:rsidRPr="003372D3" w:rsidRDefault="004820DD">
            <w:pPr>
              <w:pStyle w:val="BodyText"/>
              <w:spacing w:after="0"/>
              <w:ind w:left="0"/>
            </w:pPr>
            <w:r w:rsidRPr="004820DD">
              <w:t>Standardizovan prikaz informacija o predmetima koji se prodaju putem aukcije, uključujući naziv, opis, fotografije, početnu cenu i vreme trajanja aukcije.</w:t>
            </w:r>
          </w:p>
        </w:tc>
      </w:tr>
      <w:tr w:rsidR="00206E1F" w:rsidRPr="003372D3" w14:paraId="39CF8FC2" w14:textId="77777777" w:rsidTr="001A3431">
        <w:trPr>
          <w:trHeight w:val="300"/>
        </w:trPr>
        <w:tc>
          <w:tcPr>
            <w:tcW w:w="4230" w:type="dxa"/>
          </w:tcPr>
          <w:p w14:paraId="1E9B723B" w14:textId="1675E3E5" w:rsidR="00206E1F" w:rsidRPr="003372D3" w:rsidRDefault="004820DD">
            <w:pPr>
              <w:pStyle w:val="BodyText"/>
              <w:spacing w:after="0"/>
              <w:ind w:left="0"/>
            </w:pPr>
            <w:r w:rsidRPr="004820DD">
              <w:t>Pristupačnost i preglednost aukcija</w:t>
            </w:r>
          </w:p>
        </w:tc>
        <w:tc>
          <w:tcPr>
            <w:tcW w:w="4518" w:type="dxa"/>
          </w:tcPr>
          <w:p w14:paraId="4DC1E467" w14:textId="77777777" w:rsidR="00206E1F" w:rsidRDefault="004820DD" w:rsidP="00A12200">
            <w:pPr>
              <w:pStyle w:val="BodyText"/>
              <w:spacing w:after="0"/>
              <w:ind w:left="0"/>
            </w:pPr>
            <w:r w:rsidRPr="004820DD">
              <w:t>Jednostavan i intuitivan prikaz svih dostupnih aukcija uz mogućnost filtriranja po kategorijama, ceni ili vremenu završetka aukcije.</w:t>
            </w:r>
          </w:p>
          <w:p w14:paraId="70DF9E56" w14:textId="23B8F7B6" w:rsidR="004820DD" w:rsidRPr="003372D3" w:rsidRDefault="004820DD" w:rsidP="00A12200">
            <w:pPr>
              <w:pStyle w:val="BodyText"/>
              <w:spacing w:after="0"/>
              <w:ind w:left="0"/>
              <w:rPr>
                <w:lang w:val="sr-Latn-CS"/>
              </w:rPr>
            </w:pPr>
          </w:p>
        </w:tc>
      </w:tr>
      <w:tr w:rsidR="00206E1F" w:rsidRPr="003372D3" w14:paraId="289606AC" w14:textId="77777777" w:rsidTr="001A3431">
        <w:trPr>
          <w:trHeight w:val="300"/>
        </w:trPr>
        <w:tc>
          <w:tcPr>
            <w:tcW w:w="4230" w:type="dxa"/>
          </w:tcPr>
          <w:p w14:paraId="5E35960D" w14:textId="049E8564" w:rsidR="00206E1F" w:rsidRPr="003372D3" w:rsidRDefault="004820DD">
            <w:pPr>
              <w:pStyle w:val="BodyText"/>
              <w:spacing w:after="0"/>
              <w:ind w:left="0"/>
              <w:rPr>
                <w:lang w:val="sr-Latn-CS"/>
              </w:rPr>
            </w:pPr>
            <w:r w:rsidRPr="004820DD">
              <w:t>Jednostavno ažuriranje podataka sa bilo koje lokacije</w:t>
            </w:r>
          </w:p>
        </w:tc>
        <w:tc>
          <w:tcPr>
            <w:tcW w:w="4518" w:type="dxa"/>
          </w:tcPr>
          <w:p w14:paraId="738610EB" w14:textId="4AE320A5" w:rsidR="00206E1F" w:rsidRPr="003372D3" w:rsidRDefault="004820DD">
            <w:pPr>
              <w:pStyle w:val="BodyText"/>
              <w:spacing w:after="0"/>
              <w:ind w:left="0"/>
              <w:rPr>
                <w:lang w:val="sr-Latn-CS"/>
              </w:rPr>
            </w:pPr>
            <w:r w:rsidRPr="004820DD">
              <w:t>Mogućnost pristupa i ažuriranja podataka putem web pregledača sa bilo koje lokacije uz internet konekciju.</w:t>
            </w:r>
          </w:p>
        </w:tc>
      </w:tr>
      <w:tr w:rsidR="001A3431" w14:paraId="48F2638A" w14:textId="77777777" w:rsidTr="001A3431">
        <w:trPr>
          <w:trHeight w:val="300"/>
        </w:trPr>
        <w:tc>
          <w:tcPr>
            <w:tcW w:w="4230" w:type="dxa"/>
          </w:tcPr>
          <w:p w14:paraId="03349279" w14:textId="7CBACCFC" w:rsidR="01382C4E" w:rsidRDefault="01382C4E" w:rsidP="001A3431">
            <w:pPr>
              <w:pStyle w:val="BodyText"/>
              <w:ind w:left="0"/>
            </w:pPr>
            <w:r w:rsidRPr="001A3431">
              <w:rPr>
                <w:lang w:val="sr-Latn-CS"/>
              </w:rPr>
              <w:t xml:space="preserve">Siguran i transparentan sistem </w:t>
            </w:r>
            <w:r w:rsidR="004820DD">
              <w:rPr>
                <w:lang w:val="sr-Latn-CS"/>
              </w:rPr>
              <w:t>licitiranja</w:t>
            </w:r>
          </w:p>
        </w:tc>
        <w:tc>
          <w:tcPr>
            <w:tcW w:w="4518" w:type="dxa"/>
          </w:tcPr>
          <w:p w14:paraId="59ECAA09" w14:textId="2B4A660B" w:rsidR="01382C4E" w:rsidRDefault="004820DD" w:rsidP="001A3431">
            <w:pPr>
              <w:pStyle w:val="BodyText"/>
              <w:ind w:left="0"/>
            </w:pPr>
            <w:r w:rsidRPr="004820DD">
              <w:t>Sistem koji omogućava korisnicima postavljanje ponuda i transparentan prikaz trenutne najviše ponude tokom trajanja aukcije.</w:t>
            </w:r>
          </w:p>
        </w:tc>
      </w:tr>
      <w:tr w:rsidR="001A3431" w14:paraId="77AB35EA" w14:textId="77777777" w:rsidTr="001A3431">
        <w:trPr>
          <w:trHeight w:val="300"/>
        </w:trPr>
        <w:tc>
          <w:tcPr>
            <w:tcW w:w="4230" w:type="dxa"/>
          </w:tcPr>
          <w:p w14:paraId="36F82E4A" w14:textId="6DF185C9" w:rsidR="01382C4E" w:rsidRDefault="004820DD" w:rsidP="001A3431">
            <w:pPr>
              <w:pStyle w:val="BodyText"/>
              <w:ind w:left="0"/>
            </w:pPr>
            <w:r w:rsidRPr="004820DD">
              <w:t>Transparentan prikaz aktivnosti korisnika</w:t>
            </w:r>
          </w:p>
        </w:tc>
        <w:tc>
          <w:tcPr>
            <w:tcW w:w="4518" w:type="dxa"/>
          </w:tcPr>
          <w:p w14:paraId="60A26946" w14:textId="3E2594B0" w:rsidR="01382C4E" w:rsidRDefault="004820DD" w:rsidP="001A3431">
            <w:pPr>
              <w:pStyle w:val="BodyText"/>
              <w:ind w:left="0"/>
            </w:pPr>
            <w:r w:rsidRPr="004820DD">
              <w:t>Mogućnost pregleda istorije aukcija, postavljenih ponuda i aktivnosti korisnika na platformi.</w:t>
            </w:r>
          </w:p>
        </w:tc>
      </w:tr>
    </w:tbl>
    <w:p w14:paraId="637805D2" w14:textId="77777777" w:rsidR="00206E1F" w:rsidRPr="003372D3" w:rsidRDefault="00206E1F">
      <w:pPr>
        <w:pStyle w:val="BodyText"/>
        <w:rPr>
          <w:lang w:val="sr-Latn-CS"/>
        </w:rPr>
      </w:pPr>
    </w:p>
    <w:p w14:paraId="103B60FB" w14:textId="4935DCFE" w:rsidR="00206E1F" w:rsidRPr="003372D3" w:rsidRDefault="52FD41C7" w:rsidP="61E4C72B">
      <w:pPr>
        <w:pStyle w:val="Heading2"/>
        <w:numPr>
          <w:ilvl w:val="0"/>
          <w:numId w:val="0"/>
        </w:numPr>
        <w:rPr>
          <w:sz w:val="24"/>
          <w:szCs w:val="24"/>
          <w:lang w:val="sr-Latn-CS"/>
        </w:rPr>
      </w:pPr>
      <w:bookmarkStart w:id="15" w:name="_Toc161771507"/>
      <w:r w:rsidRPr="61E4C72B">
        <w:rPr>
          <w:sz w:val="24"/>
          <w:szCs w:val="24"/>
          <w:lang w:val="sr-Latn-CS"/>
        </w:rPr>
        <w:t>6.3</w:t>
      </w:r>
      <w:r w:rsidR="00D44844">
        <w:tab/>
      </w:r>
      <w:r w:rsidR="22E140DE" w:rsidRPr="61E4C72B">
        <w:rPr>
          <w:sz w:val="24"/>
          <w:szCs w:val="24"/>
          <w:lang w:val="sr-Latn-CS"/>
        </w:rPr>
        <w:t>Pretpostavke i zavisnosti</w:t>
      </w:r>
      <w:bookmarkEnd w:id="15"/>
    </w:p>
    <w:p w14:paraId="3FCF2EBE" w14:textId="77777777" w:rsidR="006D4FD8" w:rsidRPr="006D4FD8" w:rsidRDefault="006D4FD8" w:rsidP="006D4FD8">
      <w:pPr>
        <w:pStyle w:val="BodyText"/>
        <w:tabs>
          <w:tab w:val="num" w:pos="1080"/>
        </w:tabs>
      </w:pPr>
      <w:r w:rsidRPr="006D4FD8">
        <w:t>Sistem Licitator, kao web aplikacija, zavisi od sledećih tehnoloških i infrastrukturnih komponenti:</w:t>
      </w:r>
    </w:p>
    <w:p w14:paraId="0A411814" w14:textId="77777777" w:rsidR="006D4FD8" w:rsidRPr="006D4FD8" w:rsidRDefault="006D4FD8" w:rsidP="006D4FD8">
      <w:pPr>
        <w:pStyle w:val="BodyText"/>
        <w:tabs>
          <w:tab w:val="num" w:pos="1080"/>
        </w:tabs>
        <w:ind w:left="1080"/>
      </w:pPr>
      <w:r w:rsidRPr="006D4FD8">
        <w:t>• Podrške web servera za backend tehnologiju koja se koristi u sistemu.</w:t>
      </w:r>
      <w:r w:rsidRPr="006D4FD8">
        <w:br/>
        <w:t>• Podrške operativnih sistema kao što su Linux i Windows za pokretanje serverskih komponenti.</w:t>
      </w:r>
      <w:r w:rsidRPr="006D4FD8">
        <w:br/>
        <w:t>• Povezivanja sa sistemom za upravljanje bazom podataka (DBMS) radi čuvanja informacija o korisnicima, aukcijama i ponudama.</w:t>
      </w:r>
      <w:r w:rsidRPr="006D4FD8">
        <w:br/>
        <w:t>• Stabilne internet konekcije koja omogućava komunikaciju između korisničkog pregledača i serverske aplikacije.</w:t>
      </w:r>
      <w:r w:rsidRPr="006D4FD8">
        <w:br/>
        <w:t>• Funkcionalnosti web pregledača koje korisnici koriste za pristup platformi Licitator.</w:t>
      </w:r>
    </w:p>
    <w:p w14:paraId="66BD6ED9" w14:textId="414EDEA9" w:rsidR="001A3431" w:rsidRDefault="001A3431" w:rsidP="001A3431">
      <w:pPr>
        <w:pStyle w:val="BodyText"/>
        <w:tabs>
          <w:tab w:val="num" w:pos="1080"/>
        </w:tabs>
        <w:ind w:left="1080"/>
        <w:rPr>
          <w:lang w:val="sr-Latn-CS"/>
        </w:rPr>
      </w:pPr>
    </w:p>
    <w:p w14:paraId="03492230" w14:textId="2F393867" w:rsidR="00206E1F" w:rsidRPr="003372D3" w:rsidRDefault="2EFB6A81" w:rsidP="61E4C72B">
      <w:pPr>
        <w:pStyle w:val="Heading2"/>
        <w:numPr>
          <w:ilvl w:val="0"/>
          <w:numId w:val="0"/>
        </w:numPr>
        <w:rPr>
          <w:sz w:val="24"/>
          <w:szCs w:val="24"/>
          <w:lang w:val="sr-Latn-CS"/>
        </w:rPr>
      </w:pPr>
      <w:bookmarkStart w:id="16" w:name="_Toc161771508"/>
      <w:r w:rsidRPr="61E4C72B">
        <w:rPr>
          <w:sz w:val="24"/>
          <w:szCs w:val="24"/>
          <w:lang w:val="sr-Latn-CS"/>
        </w:rPr>
        <w:t>6.4</w:t>
      </w:r>
      <w:r w:rsidR="00D44844">
        <w:tab/>
      </w:r>
      <w:r w:rsidR="22E140DE" w:rsidRPr="61E4C72B">
        <w:rPr>
          <w:sz w:val="24"/>
          <w:szCs w:val="24"/>
          <w:lang w:val="sr-Latn-CS"/>
        </w:rPr>
        <w:t>Cena</w:t>
      </w:r>
      <w:bookmarkEnd w:id="16"/>
    </w:p>
    <w:p w14:paraId="4DA4876F" w14:textId="77777777" w:rsidR="006D4FD8" w:rsidRPr="006D4FD8" w:rsidRDefault="006D4FD8" w:rsidP="006D4FD8">
      <w:pPr>
        <w:pStyle w:val="BodyText"/>
      </w:pPr>
      <w:r w:rsidRPr="006D4FD8">
        <w:t>Zbog ograničenja u pogledu budžeta, cena razvoja sistema Licitator ne sme da premaši iznos od 250.000 dinara.</w:t>
      </w:r>
    </w:p>
    <w:p w14:paraId="3BEC9EB1" w14:textId="77777777" w:rsidR="006D4FD8" w:rsidRPr="006D4FD8" w:rsidRDefault="006D4FD8" w:rsidP="006D4FD8">
      <w:pPr>
        <w:pStyle w:val="BodyText"/>
      </w:pPr>
      <w:r w:rsidRPr="006D4FD8">
        <w:t>Za instalaciju sistema biće korišćena postojeća web serverska infrastruktura, tako da nije potrebno izdvajati dodatna sredstva za kupovinu posebnog hardvera. Time se omogućava efikasno korišćenje dostupnih resursa i smanjenje ukupnih troškova implementacije sistema.</w:t>
      </w:r>
    </w:p>
    <w:p w14:paraId="4C4BE31B" w14:textId="57EB0D12" w:rsidR="001A3431" w:rsidRDefault="001A3431" w:rsidP="001A3431">
      <w:pPr>
        <w:pStyle w:val="BodyText"/>
        <w:rPr>
          <w:lang w:val="sr-Latn-CS"/>
        </w:rPr>
      </w:pPr>
    </w:p>
    <w:p w14:paraId="5347307D" w14:textId="2E9DA68D" w:rsidR="00206E1F" w:rsidRPr="003372D3" w:rsidRDefault="75CEFC63" w:rsidP="61E4C72B">
      <w:pPr>
        <w:pStyle w:val="Heading2"/>
        <w:numPr>
          <w:ilvl w:val="0"/>
          <w:numId w:val="0"/>
        </w:numPr>
        <w:rPr>
          <w:sz w:val="24"/>
          <w:szCs w:val="24"/>
          <w:lang w:val="sr-Latn-CS"/>
        </w:rPr>
      </w:pPr>
      <w:bookmarkStart w:id="17" w:name="_Toc161771509"/>
      <w:r w:rsidRPr="61E4C72B">
        <w:rPr>
          <w:sz w:val="24"/>
          <w:szCs w:val="24"/>
          <w:lang w:val="sr-Latn-CS"/>
        </w:rPr>
        <w:t>6.5</w:t>
      </w:r>
      <w:r w:rsidR="00D44844">
        <w:tab/>
      </w:r>
      <w:r w:rsidR="22E140DE" w:rsidRPr="61E4C72B">
        <w:rPr>
          <w:sz w:val="24"/>
          <w:szCs w:val="24"/>
          <w:lang w:val="sr-Latn-CS"/>
        </w:rPr>
        <w:t>Licenciranje i instalacija</w:t>
      </w:r>
      <w:bookmarkEnd w:id="17"/>
    </w:p>
    <w:p w14:paraId="3DBDB42B" w14:textId="77777777" w:rsidR="006D4FD8" w:rsidRPr="006D4FD8" w:rsidRDefault="006D4FD8" w:rsidP="006D4FD8">
      <w:pPr>
        <w:pStyle w:val="BodyText"/>
      </w:pPr>
      <w:r w:rsidRPr="006D4FD8">
        <w:t>Sistem Licitator biće razvijen kao web aplikacija namenjena korisnicima koji žele da učestvuju u online aukcijama i prodaji predmeta putem interneta. Platforma će biti dostupna putem web pregledača, bez potrebe za instalacijom posebnog klijentskog softvera.</w:t>
      </w:r>
    </w:p>
    <w:p w14:paraId="31B5AA71" w14:textId="77777777" w:rsidR="006D4FD8" w:rsidRPr="006D4FD8" w:rsidRDefault="006D4FD8" w:rsidP="006D4FD8">
      <w:pPr>
        <w:pStyle w:val="BodyText"/>
      </w:pPr>
      <w:r w:rsidRPr="006D4FD8">
        <w:t>Instalacija sistema vrši se na serverskoj infrastrukturi, gde je potrebno obezbediti pokretanje serverske aplikacije i baze podataka. Prilikom instalacije sistema biće omogućeno automatsko postavljanje osnovnih komponenti sistema, uključujući konfiguraciju baze podataka i inicijalno pokretanje aplikacije.</w:t>
      </w:r>
    </w:p>
    <w:p w14:paraId="0D76F1C6" w14:textId="4470FD99" w:rsidR="30176211" w:rsidRDefault="30176211" w:rsidP="001A3431">
      <w:pPr>
        <w:pStyle w:val="BodyText"/>
      </w:pPr>
    </w:p>
    <w:p w14:paraId="5F0C298E" w14:textId="375B2F4F" w:rsidR="001A3431" w:rsidRDefault="001A3431" w:rsidP="001A3431">
      <w:pPr>
        <w:pStyle w:val="BodyText"/>
        <w:rPr>
          <w:lang w:val="sr-Latn-CS"/>
        </w:rPr>
      </w:pPr>
    </w:p>
    <w:p w14:paraId="00F172AC" w14:textId="77777777" w:rsidR="00206E1F" w:rsidRPr="003372D3" w:rsidRDefault="00B849B5" w:rsidP="00B849B5">
      <w:pPr>
        <w:pStyle w:val="Heading1"/>
        <w:rPr>
          <w:lang w:val="sr-Latn-CS"/>
        </w:rPr>
      </w:pPr>
      <w:bookmarkStart w:id="18" w:name="_Toc161771510"/>
      <w:r>
        <w:rPr>
          <w:lang w:val="sr-Latn-CS"/>
        </w:rPr>
        <w:t>Funkcionalni zahtevi</w:t>
      </w:r>
      <w:bookmarkEnd w:id="18"/>
    </w:p>
    <w:p w14:paraId="09B3539F" w14:textId="4E5CC11E" w:rsidR="00206E1F" w:rsidRPr="003372D3" w:rsidRDefault="006D4FD8" w:rsidP="00F6773B">
      <w:pPr>
        <w:pStyle w:val="BodyText"/>
        <w:rPr>
          <w:lang w:val="sr-Latn-CS"/>
        </w:rPr>
      </w:pPr>
      <w:r w:rsidRPr="006D4FD8">
        <w:t>U ovom odeljku definisane su funkcionalnosti sistema Licitator. Opisane funkcionalnosti predstavljaju osnovne mogućnosti sistema koje je potrebno implementirati kako bi se zadovoljile potrebe korisnika platforme za online aukcije.</w:t>
      </w:r>
      <w:r w:rsidR="44D03507" w:rsidRPr="001A3431">
        <w:rPr>
          <w:lang w:val="sr-Latn-CS"/>
        </w:rPr>
        <w:t xml:space="preserve"> </w:t>
      </w:r>
    </w:p>
    <w:p w14:paraId="5D4D1CAB" w14:textId="41F68204" w:rsidR="001A3431" w:rsidRDefault="001A3431" w:rsidP="001A3431">
      <w:pPr>
        <w:pStyle w:val="BodyText"/>
        <w:rPr>
          <w:lang w:val="sr-Latn-CS"/>
        </w:rPr>
      </w:pPr>
    </w:p>
    <w:p w14:paraId="25EF3BC4" w14:textId="77777777" w:rsidR="00206E1F" w:rsidRPr="003372D3" w:rsidRDefault="00254CBE" w:rsidP="61E4C72B">
      <w:pPr>
        <w:pStyle w:val="Heading2"/>
        <w:rPr>
          <w:sz w:val="24"/>
          <w:szCs w:val="24"/>
          <w:lang w:val="sr-Latn-CS"/>
        </w:rPr>
      </w:pPr>
      <w:bookmarkStart w:id="19" w:name="_Toc161771511"/>
      <w:r w:rsidRPr="61E4C72B">
        <w:rPr>
          <w:sz w:val="24"/>
          <w:szCs w:val="24"/>
          <w:lang w:val="sr-Latn-CS"/>
        </w:rPr>
        <w:t>Prijavljivanje na sistem</w:t>
      </w:r>
      <w:bookmarkEnd w:id="19"/>
    </w:p>
    <w:p w14:paraId="46B03946" w14:textId="77777777" w:rsidR="006D4FD8" w:rsidRPr="006D4FD8" w:rsidRDefault="006D4FD8" w:rsidP="006D4FD8">
      <w:pPr>
        <w:pStyle w:val="NormalWeb"/>
        <w:ind w:left="720"/>
        <w:rPr>
          <w:sz w:val="20"/>
          <w:szCs w:val="20"/>
        </w:rPr>
      </w:pPr>
      <w:r w:rsidRPr="006D4FD8">
        <w:rPr>
          <w:sz w:val="20"/>
          <w:szCs w:val="20"/>
        </w:rPr>
        <w:t>Registrovani korisnici i administratori pristupaju sistemu korišćenjem korisničkog imena i lozinke. Nakon uspešnog unosa podataka, korisniku se omogućava pristup funkcionalnostima sistema u skladu sa njegovom ulogom.</w:t>
      </w:r>
    </w:p>
    <w:p w14:paraId="719206CC" w14:textId="77777777" w:rsidR="006D4FD8" w:rsidRPr="006D4FD8" w:rsidRDefault="006D4FD8" w:rsidP="006D4FD8">
      <w:pPr>
        <w:pStyle w:val="NormalWeb"/>
        <w:ind w:left="720"/>
        <w:rPr>
          <w:sz w:val="20"/>
          <w:szCs w:val="20"/>
        </w:rPr>
      </w:pPr>
      <w:r w:rsidRPr="006D4FD8">
        <w:rPr>
          <w:sz w:val="20"/>
          <w:szCs w:val="20"/>
        </w:rPr>
        <w:t>Ukoliko korisnik unese pogrešno korisničko ime ili lozinku, sistem prikazuje odgovarajuću poruku o grešci i omogućava ponovni pokušaj prijave.</w:t>
      </w:r>
    </w:p>
    <w:p w14:paraId="0A1BAE2F" w14:textId="77777777" w:rsidR="006D4FD8" w:rsidRPr="006D4FD8" w:rsidRDefault="006D4FD8" w:rsidP="006D4FD8">
      <w:pPr>
        <w:pStyle w:val="NormalWeb"/>
        <w:ind w:left="720"/>
        <w:rPr>
          <w:sz w:val="20"/>
          <w:szCs w:val="20"/>
        </w:rPr>
      </w:pPr>
      <w:r w:rsidRPr="006D4FD8">
        <w:rPr>
          <w:sz w:val="20"/>
          <w:szCs w:val="20"/>
        </w:rPr>
        <w:t>Posetioci platforme mogu pregledati aktivne aukcije bez prijavljivanja na sistem, ali ne mogu postavljati ponude niti objavljivati predmete na aukciji dok se ne registruju i prijave na svoj nalog.</w:t>
      </w:r>
    </w:p>
    <w:p w14:paraId="6D2C9F4A" w14:textId="1C3209D7" w:rsidR="005613E4" w:rsidRPr="003372D3" w:rsidRDefault="005613E4" w:rsidP="61E4C72B">
      <w:pPr>
        <w:pStyle w:val="BodyText"/>
        <w:jc w:val="both"/>
        <w:rPr>
          <w:lang w:val="sr-Latn-CS"/>
        </w:rPr>
      </w:pPr>
    </w:p>
    <w:p w14:paraId="39337E66" w14:textId="3D34C607" w:rsidR="002A5E27" w:rsidRPr="003372D3" w:rsidRDefault="006D4FD8" w:rsidP="61E4C72B">
      <w:pPr>
        <w:pStyle w:val="Heading2"/>
        <w:rPr>
          <w:sz w:val="24"/>
          <w:szCs w:val="24"/>
          <w:lang w:val="sr-Latn-CS"/>
        </w:rPr>
      </w:pPr>
      <w:r>
        <w:rPr>
          <w:sz w:val="24"/>
          <w:szCs w:val="24"/>
          <w:lang w:val="sr-Latn-CS"/>
        </w:rPr>
        <w:t>Registracija korisnika</w:t>
      </w:r>
    </w:p>
    <w:p w14:paraId="387C8F8A" w14:textId="77777777" w:rsidR="006D4FD8" w:rsidRPr="006D4FD8" w:rsidRDefault="006D4FD8" w:rsidP="006D4FD8">
      <w:pPr>
        <w:pStyle w:val="NormalWeb"/>
        <w:ind w:left="720"/>
        <w:rPr>
          <w:sz w:val="20"/>
          <w:szCs w:val="20"/>
        </w:rPr>
      </w:pPr>
      <w:bookmarkStart w:id="20" w:name="_Toc161771513"/>
      <w:r w:rsidRPr="006D4FD8">
        <w:rPr>
          <w:sz w:val="20"/>
          <w:szCs w:val="20"/>
        </w:rPr>
        <w:t>Korisnicima mora biti omogućena registracija na platformu Licitator unosom osnovnih podataka kao što su korisničko ime, email adresa i lozinka. Nakon uspešne registracije korisnik dobija nalog koji mu omogućava pristup svim funkcionalnostima sistema namenjenim registrovanim korisnicima.</w:t>
      </w:r>
    </w:p>
    <w:p w14:paraId="1D9B6C5D" w14:textId="77777777" w:rsidR="006D4FD8" w:rsidRPr="006D4FD8" w:rsidRDefault="006D4FD8" w:rsidP="006D4FD8">
      <w:pPr>
        <w:pStyle w:val="NormalWeb"/>
        <w:ind w:left="720"/>
        <w:rPr>
          <w:sz w:val="20"/>
          <w:szCs w:val="20"/>
        </w:rPr>
      </w:pPr>
      <w:r w:rsidRPr="006D4FD8">
        <w:rPr>
          <w:sz w:val="20"/>
          <w:szCs w:val="20"/>
        </w:rPr>
        <w:t>Registrovani korisnici mogu učestvovati u aukcijama, postavljati sopstvene aukcije i pratiti svoje aktivnosti na platformi.</w:t>
      </w:r>
    </w:p>
    <w:bookmarkEnd w:id="20"/>
    <w:p w14:paraId="1DBB444A" w14:textId="08E0A9B6" w:rsidR="00206E1F" w:rsidRPr="003372D3" w:rsidRDefault="006D4FD8" w:rsidP="61E4C72B">
      <w:pPr>
        <w:pStyle w:val="Heading2"/>
        <w:rPr>
          <w:sz w:val="24"/>
          <w:szCs w:val="24"/>
          <w:lang w:val="sr-Latn-CS"/>
        </w:rPr>
      </w:pPr>
      <w:r>
        <w:rPr>
          <w:sz w:val="24"/>
          <w:szCs w:val="24"/>
          <w:lang w:val="sr-Latn-CS"/>
        </w:rPr>
        <w:t>Postavljanje aukcije</w:t>
      </w:r>
    </w:p>
    <w:p w14:paraId="1A642DB7" w14:textId="77777777" w:rsidR="006D4FD8" w:rsidRPr="006D4FD8" w:rsidRDefault="006D4FD8" w:rsidP="006D4FD8">
      <w:pPr>
        <w:pStyle w:val="NormalWeb"/>
        <w:ind w:left="720"/>
        <w:rPr>
          <w:sz w:val="20"/>
          <w:szCs w:val="20"/>
        </w:rPr>
      </w:pPr>
      <w:r w:rsidRPr="006D4FD8">
        <w:rPr>
          <w:sz w:val="20"/>
          <w:szCs w:val="20"/>
        </w:rPr>
        <w:t>Registrovani korisnici imaju mogućnost da postave predmet na aukciju. Prilikom postavljanja aukcije korisnik unosi osnovne informacije o predmetu, uključujući naziv predmeta, opis, početnu cenu, fotografije i trajanje aukcije.</w:t>
      </w:r>
    </w:p>
    <w:p w14:paraId="103A95A8" w14:textId="77777777" w:rsidR="006D4FD8" w:rsidRPr="006D4FD8" w:rsidRDefault="006D4FD8" w:rsidP="006D4FD8">
      <w:pPr>
        <w:pStyle w:val="NormalWeb"/>
        <w:ind w:left="720"/>
        <w:rPr>
          <w:sz w:val="20"/>
          <w:szCs w:val="20"/>
        </w:rPr>
      </w:pPr>
      <w:r w:rsidRPr="006D4FD8">
        <w:rPr>
          <w:sz w:val="20"/>
          <w:szCs w:val="20"/>
        </w:rPr>
        <w:t>Nakon objavljivanja aukcije, ona postaje vidljiva svim korisnicima platforme i dostupna za pregled i licitiranje.</w:t>
      </w:r>
    </w:p>
    <w:p w14:paraId="1C640D66" w14:textId="6B08C7EE" w:rsidR="5CA0F1D4" w:rsidRDefault="5CA0F1D4" w:rsidP="61E4C72B">
      <w:pPr>
        <w:jc w:val="both"/>
        <w:rPr>
          <w:lang w:val="sr-Latn-CS"/>
        </w:rPr>
      </w:pPr>
      <w:r w:rsidRPr="61E4C72B">
        <w:rPr>
          <w:lang w:val="sr-Latn-CS"/>
        </w:rPr>
        <w:t xml:space="preserve">              </w:t>
      </w:r>
    </w:p>
    <w:p w14:paraId="609AA703" w14:textId="7DD63B69" w:rsidR="610778D5" w:rsidRDefault="610778D5" w:rsidP="61E4C72B">
      <w:pPr>
        <w:rPr>
          <w:rFonts w:ascii="Arial" w:eastAsia="Arial" w:hAnsi="Arial" w:cs="Arial"/>
          <w:b/>
          <w:bCs/>
          <w:sz w:val="24"/>
          <w:szCs w:val="24"/>
          <w:lang w:val="sr-Latn-CS"/>
        </w:rPr>
      </w:pPr>
      <w:r w:rsidRPr="61E4C72B">
        <w:rPr>
          <w:rFonts w:ascii="Arial" w:eastAsia="Arial" w:hAnsi="Arial" w:cs="Arial"/>
          <w:b/>
          <w:bCs/>
          <w:sz w:val="24"/>
          <w:szCs w:val="24"/>
          <w:lang w:val="sr-Latn-CS"/>
        </w:rPr>
        <w:t xml:space="preserve">7.4 </w:t>
      </w:r>
      <w:r>
        <w:tab/>
      </w:r>
      <w:r w:rsidR="006D4FD8">
        <w:rPr>
          <w:rFonts w:ascii="Arial" w:eastAsia="Arial" w:hAnsi="Arial" w:cs="Arial"/>
          <w:b/>
          <w:bCs/>
          <w:sz w:val="24"/>
          <w:szCs w:val="24"/>
          <w:lang w:val="sr-Latn-CS"/>
        </w:rPr>
        <w:t>Upravljanje aukcijama</w:t>
      </w:r>
    </w:p>
    <w:p w14:paraId="6A9C7CD3" w14:textId="5B82EBAD" w:rsidR="61E4C72B" w:rsidRPr="006D4FD8" w:rsidRDefault="61E4C72B" w:rsidP="61E4C72B">
      <w:pPr>
        <w:rPr>
          <w:rFonts w:ascii="Arial" w:eastAsia="Arial" w:hAnsi="Arial" w:cs="Arial"/>
          <w:lang w:val="sr-Latn-CS"/>
        </w:rPr>
      </w:pPr>
    </w:p>
    <w:p w14:paraId="6BBD5B3A" w14:textId="77777777" w:rsidR="006D4FD8" w:rsidRPr="006D4FD8" w:rsidRDefault="006D4FD8" w:rsidP="006D4FD8">
      <w:pPr>
        <w:ind w:left="720"/>
        <w:rPr>
          <w:rFonts w:eastAsia="Arial"/>
        </w:rPr>
      </w:pPr>
      <w:r w:rsidRPr="006D4FD8">
        <w:rPr>
          <w:rFonts w:eastAsia="Arial"/>
        </w:rPr>
        <w:t>Registrovani korisnici mogu upravljati aukcijama koje su postavili, uključujući pregled aktivnih aukcija i pregled završenih aukcija.</w:t>
      </w:r>
    </w:p>
    <w:p w14:paraId="5A61AB37" w14:textId="77777777" w:rsidR="006D4FD8" w:rsidRDefault="006D4FD8" w:rsidP="006D4FD8">
      <w:pPr>
        <w:ind w:left="720"/>
        <w:rPr>
          <w:rFonts w:eastAsia="Arial"/>
        </w:rPr>
      </w:pPr>
      <w:r w:rsidRPr="006D4FD8">
        <w:rPr>
          <w:rFonts w:eastAsia="Arial"/>
        </w:rPr>
        <w:t>Administrator platforme ima mogućnost nadzora svih aukcija na sistemu i može ukloniti aukcije koje nisu u skladu sa pravilima platforme.</w:t>
      </w:r>
    </w:p>
    <w:p w14:paraId="43C394FE" w14:textId="77777777" w:rsidR="006D4FD8" w:rsidRDefault="006D4FD8" w:rsidP="006D4FD8">
      <w:pPr>
        <w:ind w:left="720"/>
        <w:rPr>
          <w:rFonts w:eastAsia="Arial"/>
        </w:rPr>
      </w:pPr>
    </w:p>
    <w:p w14:paraId="10FCB641" w14:textId="0A51500E" w:rsidR="006D4FD8" w:rsidRPr="006D4FD8" w:rsidRDefault="006D4FD8" w:rsidP="006D4FD8">
      <w:pPr>
        <w:pStyle w:val="Heading2"/>
        <w:numPr>
          <w:ilvl w:val="0"/>
          <w:numId w:val="0"/>
        </w:numPr>
        <w:rPr>
          <w:rFonts w:eastAsia="Arial"/>
          <w:sz w:val="24"/>
          <w:szCs w:val="24"/>
          <w:lang w:val="sr-Latn-CS"/>
        </w:rPr>
      </w:pPr>
      <w:r>
        <w:rPr>
          <w:rFonts w:eastAsia="Arial"/>
          <w:sz w:val="24"/>
          <w:szCs w:val="24"/>
          <w:lang w:val="sr-Latn-CS"/>
        </w:rPr>
        <w:t xml:space="preserve">7.5 </w:t>
      </w:r>
      <w:r>
        <w:rPr>
          <w:rFonts w:eastAsia="Arial"/>
          <w:sz w:val="24"/>
          <w:szCs w:val="24"/>
          <w:lang w:val="sr-Latn-CS"/>
        </w:rPr>
        <w:tab/>
      </w:r>
      <w:r w:rsidRPr="006D4FD8">
        <w:rPr>
          <w:rFonts w:eastAsia="Arial"/>
          <w:sz w:val="24"/>
          <w:szCs w:val="24"/>
          <w:lang w:val="sr-Latn-CS"/>
        </w:rPr>
        <w:t>Licitiranje (postavljanje ponuda)</w:t>
      </w:r>
    </w:p>
    <w:p w14:paraId="5F53785F" w14:textId="77777777" w:rsidR="006D4FD8" w:rsidRDefault="006D4FD8" w:rsidP="006D4FD8">
      <w:pPr>
        <w:rPr>
          <w:rFonts w:eastAsia="Arial"/>
        </w:rPr>
      </w:pPr>
    </w:p>
    <w:p w14:paraId="524A951F" w14:textId="77777777" w:rsidR="006D4FD8" w:rsidRPr="006D4FD8" w:rsidRDefault="006D4FD8" w:rsidP="006D4FD8">
      <w:pPr>
        <w:ind w:left="720"/>
        <w:rPr>
          <w:rFonts w:eastAsia="Arial"/>
        </w:rPr>
      </w:pPr>
      <w:r w:rsidRPr="006D4FD8">
        <w:rPr>
          <w:rFonts w:eastAsia="Arial"/>
        </w:rPr>
        <w:t>Registrovani korisnici mogu učestvovati u aukcijama postavljanjem ponuda za predmete koji ih interesuju. Sistem prikazuje trenutnu najvišu ponudu i omogućava korisnicima da ponude veću cenu od trenutne.</w:t>
      </w:r>
    </w:p>
    <w:p w14:paraId="1247A7BF" w14:textId="77777777" w:rsidR="006D4FD8" w:rsidRPr="006D4FD8" w:rsidRDefault="006D4FD8" w:rsidP="006D4FD8">
      <w:pPr>
        <w:ind w:left="720"/>
        <w:rPr>
          <w:rFonts w:eastAsia="Arial"/>
        </w:rPr>
      </w:pPr>
      <w:r w:rsidRPr="006D4FD8">
        <w:rPr>
          <w:rFonts w:eastAsia="Arial"/>
        </w:rPr>
        <w:t>Tokom trajanja aukcije svi korisnici mogu pratiti promene cena i tok licitiranja u realnom vremenu.</w:t>
      </w:r>
    </w:p>
    <w:p w14:paraId="3D828490" w14:textId="77777777" w:rsidR="006D4FD8" w:rsidRPr="006D4FD8" w:rsidRDefault="006D4FD8" w:rsidP="006D4FD8">
      <w:pPr>
        <w:rPr>
          <w:rFonts w:eastAsia="Arial"/>
        </w:rPr>
      </w:pPr>
    </w:p>
    <w:p w14:paraId="588BC206" w14:textId="70463720" w:rsidR="61E4C72B" w:rsidRDefault="61E4C72B" w:rsidP="61E4C72B">
      <w:pPr>
        <w:rPr>
          <w:rFonts w:ascii="Arial" w:eastAsia="Arial" w:hAnsi="Arial" w:cs="Arial"/>
          <w:lang w:val="sr-Latn-CS"/>
        </w:rPr>
      </w:pPr>
    </w:p>
    <w:p w14:paraId="3DA3366A" w14:textId="533B63CE" w:rsidR="006D4FD8" w:rsidRPr="006D4FD8" w:rsidRDefault="610778D5" w:rsidP="006D4FD8">
      <w:pPr>
        <w:pStyle w:val="Heading2"/>
        <w:numPr>
          <w:ilvl w:val="1"/>
          <w:numId w:val="30"/>
        </w:numPr>
        <w:rPr>
          <w:rFonts w:eastAsia="Arial"/>
          <w:sz w:val="24"/>
          <w:szCs w:val="24"/>
          <w:lang w:val="sr-Latn-CS"/>
        </w:rPr>
      </w:pPr>
      <w:r w:rsidRPr="006D4FD8">
        <w:rPr>
          <w:rFonts w:eastAsia="Arial"/>
          <w:sz w:val="24"/>
          <w:szCs w:val="24"/>
          <w:lang w:val="sr-Latn-CS"/>
        </w:rPr>
        <w:t xml:space="preserve">Pretraga </w:t>
      </w:r>
      <w:r w:rsidR="006D4FD8">
        <w:rPr>
          <w:rFonts w:eastAsia="Arial"/>
          <w:sz w:val="24"/>
          <w:szCs w:val="24"/>
          <w:lang w:val="sr-Latn-CS"/>
        </w:rPr>
        <w:t>aukcija</w:t>
      </w:r>
    </w:p>
    <w:p w14:paraId="7AB655EB" w14:textId="77777777" w:rsidR="006D4FD8" w:rsidRPr="006D4FD8" w:rsidRDefault="006D4FD8" w:rsidP="006D4FD8">
      <w:pPr>
        <w:rPr>
          <w:rFonts w:eastAsia="Arial"/>
          <w:lang w:val="sr-Latn-CS"/>
        </w:rPr>
      </w:pPr>
    </w:p>
    <w:p w14:paraId="42C1B7CD" w14:textId="77777777" w:rsidR="006D4FD8" w:rsidRPr="006D4FD8" w:rsidRDefault="006D4FD8" w:rsidP="006D4FD8">
      <w:pPr>
        <w:ind w:left="720"/>
        <w:jc w:val="both"/>
        <w:rPr>
          <w:rFonts w:eastAsia="Arial"/>
        </w:rPr>
      </w:pPr>
      <w:r w:rsidRPr="006D4FD8">
        <w:rPr>
          <w:rFonts w:eastAsia="Arial"/>
        </w:rPr>
        <w:t>Korisnicima mora biti omogućena pretraga aukcija prema različitim kriterijumima kao što su naziv predmeta, kategorija ili korisnik koji je postavio aukciju.</w:t>
      </w:r>
    </w:p>
    <w:p w14:paraId="1CB502D3" w14:textId="77777777" w:rsidR="006D4FD8" w:rsidRPr="006D4FD8" w:rsidRDefault="006D4FD8" w:rsidP="006D4FD8">
      <w:pPr>
        <w:ind w:left="720"/>
        <w:jc w:val="both"/>
        <w:rPr>
          <w:rFonts w:eastAsia="Arial"/>
        </w:rPr>
      </w:pPr>
      <w:r w:rsidRPr="006D4FD8">
        <w:rPr>
          <w:rFonts w:eastAsia="Arial"/>
        </w:rPr>
        <w:t>Sistem omogućava jednostavnu navigaciju kroz listu aktivnih aukcija i pregled detaljnih informacija o svakom predmetu.</w:t>
      </w:r>
    </w:p>
    <w:p w14:paraId="78C6C135" w14:textId="38D79D7E" w:rsidR="610778D5" w:rsidRDefault="610778D5" w:rsidP="61E4C72B">
      <w:pPr>
        <w:ind w:left="720"/>
        <w:jc w:val="both"/>
        <w:rPr>
          <w:rFonts w:ascii="Arial" w:eastAsia="Arial" w:hAnsi="Arial" w:cs="Arial"/>
          <w:b/>
          <w:bCs/>
          <w:lang w:val="sr-Latn-CS"/>
        </w:rPr>
      </w:pPr>
    </w:p>
    <w:p w14:paraId="0BC79A02" w14:textId="2CCDE412" w:rsidR="61E4C72B" w:rsidRDefault="61E4C72B" w:rsidP="61E4C72B">
      <w:pPr>
        <w:jc w:val="both"/>
        <w:rPr>
          <w:rFonts w:ascii="Arial" w:eastAsia="Arial" w:hAnsi="Arial" w:cs="Arial"/>
          <w:lang w:val="sr-Latn-CS"/>
        </w:rPr>
      </w:pPr>
    </w:p>
    <w:p w14:paraId="0D22327D" w14:textId="7A42B571" w:rsidR="33EA52AC" w:rsidRDefault="33EA52AC" w:rsidP="61E4C72B">
      <w:pPr>
        <w:jc w:val="both"/>
        <w:rPr>
          <w:rFonts w:ascii="Arial" w:eastAsia="Arial" w:hAnsi="Arial" w:cs="Arial"/>
          <w:b/>
          <w:bCs/>
          <w:sz w:val="24"/>
          <w:szCs w:val="24"/>
          <w:lang w:val="sr-Latn-CS"/>
        </w:rPr>
      </w:pPr>
      <w:r w:rsidRPr="61E4C72B">
        <w:rPr>
          <w:rFonts w:ascii="Arial" w:eastAsia="Arial" w:hAnsi="Arial" w:cs="Arial"/>
          <w:b/>
          <w:bCs/>
          <w:sz w:val="24"/>
          <w:szCs w:val="24"/>
          <w:lang w:val="sr-Latn-CS"/>
        </w:rPr>
        <w:t>7.7</w:t>
      </w:r>
      <w:r>
        <w:tab/>
      </w:r>
      <w:r w:rsidRPr="61E4C72B">
        <w:rPr>
          <w:rFonts w:ascii="Arial" w:eastAsia="Arial" w:hAnsi="Arial" w:cs="Arial"/>
          <w:b/>
          <w:bCs/>
          <w:sz w:val="24"/>
          <w:szCs w:val="24"/>
          <w:lang w:val="sr-Latn-CS"/>
        </w:rPr>
        <w:t xml:space="preserve"> </w:t>
      </w:r>
      <w:r w:rsidR="006D4FD8">
        <w:rPr>
          <w:rFonts w:ascii="Arial" w:eastAsia="Arial" w:hAnsi="Arial" w:cs="Arial"/>
          <w:b/>
          <w:bCs/>
          <w:sz w:val="24"/>
          <w:szCs w:val="24"/>
          <w:lang w:val="sr-Latn-CS"/>
        </w:rPr>
        <w:t>Prijavljivanje neprimernog sadržaja</w:t>
      </w:r>
    </w:p>
    <w:p w14:paraId="36C2413F" w14:textId="6916DF8F" w:rsidR="61E4C72B" w:rsidRDefault="61E4C72B" w:rsidP="61E4C72B">
      <w:pPr>
        <w:jc w:val="both"/>
        <w:rPr>
          <w:rFonts w:ascii="Arial" w:eastAsia="Arial" w:hAnsi="Arial" w:cs="Arial"/>
          <w:b/>
          <w:bCs/>
          <w:lang w:val="sr-Latn-CS"/>
        </w:rPr>
      </w:pPr>
    </w:p>
    <w:p w14:paraId="488E623E" w14:textId="2D6B738A" w:rsidR="61E4C72B" w:rsidRPr="006D4FD8" w:rsidRDefault="006D4FD8" w:rsidP="006D4FD8">
      <w:pPr>
        <w:ind w:left="720"/>
        <w:jc w:val="both"/>
        <w:rPr>
          <w:rFonts w:eastAsia="Arial"/>
        </w:rPr>
      </w:pPr>
      <w:r w:rsidRPr="006D4FD8">
        <w:rPr>
          <w:rFonts w:eastAsia="Arial"/>
        </w:rPr>
        <w:t>Registrovani korisnici imaju mogućnost da prijave aukciju koja nije u skladu sa pravilima platforme. Prijava se prosleđuje administratoru koji pregleda sadržaj i odlučuje da li je potrebno ukloniti aukciju ili preduzeti druge mere.</w:t>
      </w:r>
    </w:p>
    <w:p w14:paraId="7FDCAAE2" w14:textId="77777777" w:rsidR="006D4FD8" w:rsidRDefault="006D4FD8" w:rsidP="61E4C72B">
      <w:pPr>
        <w:jc w:val="both"/>
        <w:rPr>
          <w:rFonts w:ascii="Arial" w:eastAsia="Arial" w:hAnsi="Arial" w:cs="Arial"/>
          <w:lang w:val="sr-Latn-CS"/>
        </w:rPr>
      </w:pPr>
    </w:p>
    <w:p w14:paraId="35E7DAA6" w14:textId="3FD1FCA0" w:rsidR="33EA52AC" w:rsidRDefault="33EA52AC" w:rsidP="61E4C72B">
      <w:pPr>
        <w:jc w:val="both"/>
        <w:rPr>
          <w:rFonts w:ascii="Arial" w:eastAsia="Arial" w:hAnsi="Arial" w:cs="Arial"/>
          <w:b/>
          <w:bCs/>
          <w:sz w:val="24"/>
          <w:szCs w:val="24"/>
          <w:lang w:val="sr-Latn-CS"/>
        </w:rPr>
      </w:pPr>
      <w:r w:rsidRPr="61E4C72B">
        <w:rPr>
          <w:rFonts w:ascii="Arial" w:eastAsia="Arial" w:hAnsi="Arial" w:cs="Arial"/>
          <w:b/>
          <w:bCs/>
          <w:sz w:val="24"/>
          <w:szCs w:val="24"/>
          <w:lang w:val="sr-Latn-CS"/>
        </w:rPr>
        <w:t>7.8</w:t>
      </w:r>
      <w:r>
        <w:tab/>
      </w:r>
      <w:r w:rsidRPr="61E4C72B">
        <w:rPr>
          <w:rFonts w:ascii="Arial" w:eastAsia="Arial" w:hAnsi="Arial" w:cs="Arial"/>
          <w:b/>
          <w:bCs/>
          <w:sz w:val="24"/>
          <w:szCs w:val="24"/>
          <w:lang w:val="sr-Latn-CS"/>
        </w:rPr>
        <w:t xml:space="preserve"> </w:t>
      </w:r>
      <w:r w:rsidR="006D4FD8">
        <w:rPr>
          <w:rFonts w:ascii="Arial" w:eastAsia="Arial" w:hAnsi="Arial" w:cs="Arial"/>
          <w:b/>
          <w:bCs/>
          <w:sz w:val="24"/>
          <w:szCs w:val="24"/>
          <w:lang w:val="sr-Latn-CS"/>
        </w:rPr>
        <w:t>Pregled istorije aukcija</w:t>
      </w:r>
    </w:p>
    <w:p w14:paraId="155F3D73" w14:textId="77777777" w:rsidR="006D4FD8" w:rsidRDefault="006D4FD8" w:rsidP="61E4C72B">
      <w:pPr>
        <w:jc w:val="both"/>
        <w:rPr>
          <w:rFonts w:ascii="Arial" w:eastAsia="Arial" w:hAnsi="Arial" w:cs="Arial"/>
          <w:b/>
          <w:bCs/>
          <w:sz w:val="24"/>
          <w:szCs w:val="24"/>
          <w:lang w:val="sr-Latn-CS"/>
        </w:rPr>
      </w:pPr>
    </w:p>
    <w:p w14:paraId="45DCD305" w14:textId="77777777" w:rsidR="006D4FD8" w:rsidRPr="006D4FD8" w:rsidRDefault="006D4FD8" w:rsidP="006D4FD8">
      <w:pPr>
        <w:ind w:left="720"/>
        <w:jc w:val="both"/>
        <w:rPr>
          <w:rFonts w:eastAsia="Arial"/>
        </w:rPr>
      </w:pPr>
      <w:r w:rsidRPr="006D4FD8">
        <w:rPr>
          <w:rFonts w:eastAsia="Arial"/>
        </w:rPr>
        <w:t>Registrovani korisnici mogu pregledati istoriju svojih aktivnosti na platformi, uključujući aukcije koje su postavili i aukcije u kojima su učestvovali. Sistem omogućava pregled završenih aukcija i informacija o pobedničkim ponudama.</w:t>
      </w:r>
    </w:p>
    <w:p w14:paraId="21BB598F" w14:textId="69417EAB" w:rsidR="61E4C72B" w:rsidRDefault="61E4C72B" w:rsidP="61E4C72B">
      <w:pPr>
        <w:jc w:val="both"/>
        <w:rPr>
          <w:rFonts w:ascii="Arial" w:eastAsia="Arial" w:hAnsi="Arial" w:cs="Arial"/>
          <w:b/>
          <w:bCs/>
          <w:lang w:val="sr-Latn-CS"/>
        </w:rPr>
      </w:pPr>
    </w:p>
    <w:p w14:paraId="00633B4D" w14:textId="5E3906C3" w:rsidR="00A34EB2" w:rsidRDefault="00A34EB2" w:rsidP="00A34EB2">
      <w:pPr>
        <w:jc w:val="both"/>
        <w:rPr>
          <w:rFonts w:ascii="Arial" w:eastAsia="Arial" w:hAnsi="Arial" w:cs="Arial"/>
          <w:b/>
          <w:bCs/>
          <w:sz w:val="24"/>
          <w:szCs w:val="24"/>
          <w:lang w:val="sr-Latn-CS"/>
        </w:rPr>
      </w:pPr>
      <w:r w:rsidRPr="61E4C72B">
        <w:rPr>
          <w:rFonts w:ascii="Arial" w:eastAsia="Arial" w:hAnsi="Arial" w:cs="Arial"/>
          <w:b/>
          <w:bCs/>
          <w:sz w:val="24"/>
          <w:szCs w:val="24"/>
          <w:lang w:val="sr-Latn-CS"/>
        </w:rPr>
        <w:t>7.</w:t>
      </w:r>
      <w:r>
        <w:rPr>
          <w:rFonts w:ascii="Arial" w:eastAsia="Arial" w:hAnsi="Arial" w:cs="Arial"/>
          <w:b/>
          <w:bCs/>
          <w:sz w:val="24"/>
          <w:szCs w:val="24"/>
          <w:lang w:val="sr-Latn-CS"/>
        </w:rPr>
        <w:t>9</w:t>
      </w:r>
      <w:r>
        <w:tab/>
      </w:r>
      <w:r w:rsidRPr="61E4C72B">
        <w:rPr>
          <w:rFonts w:ascii="Arial" w:eastAsia="Arial" w:hAnsi="Arial" w:cs="Arial"/>
          <w:b/>
          <w:bCs/>
          <w:sz w:val="24"/>
          <w:szCs w:val="24"/>
          <w:lang w:val="sr-Latn-CS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lang w:val="sr-Latn-CS"/>
        </w:rPr>
        <w:t>Učestvovanje u aukciji</w:t>
      </w:r>
    </w:p>
    <w:p w14:paraId="13FE291A" w14:textId="77777777" w:rsidR="006D4FD8" w:rsidRPr="006D4FD8" w:rsidRDefault="006D4FD8" w:rsidP="006D4FD8">
      <w:pPr>
        <w:ind w:left="720"/>
        <w:jc w:val="both"/>
        <w:rPr>
          <w:rFonts w:eastAsia="Arial"/>
        </w:rPr>
      </w:pPr>
      <w:r w:rsidRPr="006D4FD8">
        <w:rPr>
          <w:rFonts w:eastAsia="Arial"/>
        </w:rPr>
        <w:t>Registrovani korisnici imaju mogućnost da učestvuju u aukcijama postavljanjem ponuda za predmete koji su dostupni na platformi. Na stranici detaljnog prikaza aukcije korisnik može videti sve informacije o predmetu, trenutnu najvišu ponudu i vreme preostalo do završetka aukcije.</w:t>
      </w:r>
    </w:p>
    <w:p w14:paraId="187B8138" w14:textId="77777777" w:rsidR="006D4FD8" w:rsidRPr="006D4FD8" w:rsidRDefault="006D4FD8" w:rsidP="006D4FD8">
      <w:pPr>
        <w:ind w:left="720"/>
        <w:jc w:val="both"/>
        <w:rPr>
          <w:rFonts w:eastAsia="Arial"/>
        </w:rPr>
      </w:pPr>
      <w:r w:rsidRPr="006D4FD8">
        <w:rPr>
          <w:rFonts w:eastAsia="Arial"/>
        </w:rPr>
        <w:t>Korisnik može ponuditi cenu koja mora biti veća od trenutne najviše ponude. Sistem automatski ažurira prikaz ponuda i prikazuje novu najvišu cenu.</w:t>
      </w:r>
    </w:p>
    <w:p w14:paraId="551912B7" w14:textId="77777777" w:rsidR="006D4FD8" w:rsidRPr="006D4FD8" w:rsidRDefault="006D4FD8" w:rsidP="006D4FD8">
      <w:pPr>
        <w:ind w:left="720"/>
        <w:jc w:val="both"/>
        <w:rPr>
          <w:rFonts w:eastAsia="Arial"/>
        </w:rPr>
      </w:pPr>
      <w:r w:rsidRPr="006D4FD8">
        <w:rPr>
          <w:rFonts w:eastAsia="Arial"/>
        </w:rPr>
        <w:t>Po završetku aukcije, korisnik koji je dao najvišu ponudu postaje pobednik aukcije, a informacija o završenoj aukciji biće dostupna u istoriji aukcija.</w:t>
      </w:r>
    </w:p>
    <w:p w14:paraId="3DF1CD71" w14:textId="77777777" w:rsidR="00A34EB2" w:rsidRDefault="00A34EB2" w:rsidP="61E4C72B">
      <w:pPr>
        <w:jc w:val="both"/>
        <w:rPr>
          <w:rFonts w:ascii="Arial" w:eastAsia="Arial" w:hAnsi="Arial" w:cs="Arial"/>
          <w:b/>
          <w:bCs/>
          <w:lang w:val="sr-Latn-CS"/>
        </w:rPr>
      </w:pPr>
    </w:p>
    <w:p w14:paraId="33EB703A" w14:textId="77777777" w:rsidR="00206E1F" w:rsidRPr="003372D3" w:rsidRDefault="00B849B5" w:rsidP="00B849B5">
      <w:pPr>
        <w:pStyle w:val="Heading1"/>
        <w:numPr>
          <w:ilvl w:val="0"/>
          <w:numId w:val="15"/>
        </w:numPr>
        <w:rPr>
          <w:lang w:val="sr-Latn-CS"/>
        </w:rPr>
      </w:pPr>
      <w:bookmarkStart w:id="21" w:name="_Toc161771518"/>
      <w:r>
        <w:rPr>
          <w:lang w:val="sr-Latn-CS"/>
        </w:rPr>
        <w:t>Ograničenja</w:t>
      </w:r>
      <w:bookmarkEnd w:id="21"/>
      <w:r w:rsidR="00206E1F" w:rsidRPr="003372D3">
        <w:rPr>
          <w:lang w:val="sr-Latn-CS"/>
        </w:rPr>
        <w:t xml:space="preserve"> </w:t>
      </w:r>
    </w:p>
    <w:p w14:paraId="7AC7BC28" w14:textId="77777777" w:rsidR="006D4FD8" w:rsidRPr="006D4FD8" w:rsidRDefault="006D4FD8" w:rsidP="006D4FD8">
      <w:pPr>
        <w:pStyle w:val="NormalWeb"/>
        <w:ind w:left="720"/>
        <w:rPr>
          <w:sz w:val="20"/>
          <w:szCs w:val="20"/>
        </w:rPr>
      </w:pPr>
      <w:r w:rsidRPr="006D4FD8">
        <w:rPr>
          <w:sz w:val="20"/>
          <w:szCs w:val="20"/>
        </w:rPr>
        <w:t>Kao dopuna pretpostavki i zavisnosti definisanih u odeljku 6, sistem Licitator će biti razvijan uz sledeća ograničenja:</w:t>
      </w:r>
    </w:p>
    <w:p w14:paraId="5B8A3FA5" w14:textId="77777777" w:rsidR="006D4FD8" w:rsidRPr="006D4FD8" w:rsidRDefault="006D4FD8" w:rsidP="006D4FD8">
      <w:pPr>
        <w:pStyle w:val="NormalWeb"/>
        <w:ind w:left="720"/>
        <w:rPr>
          <w:sz w:val="20"/>
          <w:szCs w:val="20"/>
        </w:rPr>
      </w:pPr>
      <w:r w:rsidRPr="006D4FD8">
        <w:rPr>
          <w:sz w:val="20"/>
          <w:szCs w:val="20"/>
        </w:rPr>
        <w:t>• Sistem neće zahtevati nabavljanje novog hardvera za rad aplikacije.</w:t>
      </w:r>
      <w:r w:rsidRPr="006D4FD8">
        <w:rPr>
          <w:sz w:val="20"/>
          <w:szCs w:val="20"/>
        </w:rPr>
        <w:br/>
        <w:t>• Sistem će koristiti postojeće serverske resurse za hostovanje web aplikacije i baze podataka.</w:t>
      </w:r>
      <w:r w:rsidRPr="006D4FD8">
        <w:rPr>
          <w:sz w:val="20"/>
          <w:szCs w:val="20"/>
        </w:rPr>
        <w:br/>
        <w:t xml:space="preserve">• Sistem će se oslanjati na dostupna softverska rešenja i tehnologije otvorenog koda za razvoj i </w:t>
      </w:r>
      <w:r w:rsidRPr="006D4FD8">
        <w:rPr>
          <w:sz w:val="20"/>
          <w:szCs w:val="20"/>
        </w:rPr>
        <w:lastRenderedPageBreak/>
        <w:t>implementaciju sistema.</w:t>
      </w:r>
      <w:r w:rsidRPr="006D4FD8">
        <w:rPr>
          <w:sz w:val="20"/>
          <w:szCs w:val="20"/>
        </w:rPr>
        <w:br/>
        <w:t>• Pristup sistemu biće moguć putem standardnih web pregledača uz internet konekciju.</w:t>
      </w:r>
    </w:p>
    <w:p w14:paraId="04174BE2" w14:textId="6C17D812" w:rsidR="61E4C72B" w:rsidRDefault="61E4C72B" w:rsidP="61E4C72B">
      <w:pPr>
        <w:pStyle w:val="BodyText"/>
        <w:tabs>
          <w:tab w:val="num" w:pos="1080"/>
        </w:tabs>
        <w:ind w:left="1080"/>
        <w:rPr>
          <w:lang w:val="sr-Latn-CS"/>
        </w:rPr>
      </w:pPr>
    </w:p>
    <w:p w14:paraId="3C6F7565" w14:textId="77777777" w:rsidR="00206E1F" w:rsidRPr="003372D3" w:rsidRDefault="00B849B5" w:rsidP="00B849B5">
      <w:pPr>
        <w:pStyle w:val="Heading1"/>
        <w:numPr>
          <w:ilvl w:val="0"/>
          <w:numId w:val="23"/>
        </w:numPr>
        <w:rPr>
          <w:lang w:val="sr-Latn-CS"/>
        </w:rPr>
      </w:pPr>
      <w:bookmarkStart w:id="22" w:name="_Toc161771519"/>
      <w:r>
        <w:rPr>
          <w:lang w:val="sr-Latn-CS"/>
        </w:rPr>
        <w:t>Zahtevi u pogledu kvaliteta</w:t>
      </w:r>
      <w:bookmarkEnd w:id="22"/>
      <w:r w:rsidR="00206E1F" w:rsidRPr="003372D3">
        <w:rPr>
          <w:lang w:val="sr-Latn-CS"/>
        </w:rPr>
        <w:t xml:space="preserve"> </w:t>
      </w:r>
    </w:p>
    <w:p w14:paraId="77AC1B13" w14:textId="77777777" w:rsidR="009E120F" w:rsidRPr="009E120F" w:rsidRDefault="009E120F" w:rsidP="009E120F">
      <w:pPr>
        <w:pStyle w:val="NormalWeb"/>
        <w:ind w:left="720"/>
        <w:rPr>
          <w:sz w:val="20"/>
          <w:szCs w:val="20"/>
        </w:rPr>
      </w:pPr>
      <w:bookmarkStart w:id="23" w:name="_Toc161771520"/>
      <w:r w:rsidRPr="009E120F">
        <w:rPr>
          <w:sz w:val="20"/>
          <w:szCs w:val="20"/>
        </w:rPr>
        <w:t>U ovom odeljku definisani su očekivani zahtevi kvaliteta sistema Licitator u pogledu performansi, pouzdanosti, bezbednosti i jednostavnosti korišćenja.</w:t>
      </w:r>
    </w:p>
    <w:p w14:paraId="2097930D" w14:textId="77777777" w:rsidR="009E120F" w:rsidRPr="009E120F" w:rsidRDefault="009E120F" w:rsidP="009E120F">
      <w:pPr>
        <w:pStyle w:val="NormalWeb"/>
        <w:ind w:left="720"/>
        <w:rPr>
          <w:sz w:val="20"/>
          <w:szCs w:val="20"/>
        </w:rPr>
      </w:pPr>
      <w:r w:rsidRPr="009E120F">
        <w:rPr>
          <w:rStyle w:val="Strong"/>
          <w:sz w:val="20"/>
          <w:szCs w:val="20"/>
        </w:rPr>
        <w:t>Dostupnost</w:t>
      </w:r>
      <w:r w:rsidRPr="009E120F">
        <w:rPr>
          <w:sz w:val="20"/>
          <w:szCs w:val="20"/>
        </w:rPr>
        <w:br/>
        <w:t>Sistem treba da bude dostupan korisnicima 24 časa dnevno, 7 dana u nedelji, osim u periodima planiranog održavanja.</w:t>
      </w:r>
    </w:p>
    <w:p w14:paraId="71F129F8" w14:textId="77777777" w:rsidR="009E120F" w:rsidRPr="009E120F" w:rsidRDefault="009E120F" w:rsidP="009E120F">
      <w:pPr>
        <w:pStyle w:val="NormalWeb"/>
        <w:ind w:left="720"/>
        <w:rPr>
          <w:sz w:val="20"/>
          <w:szCs w:val="20"/>
        </w:rPr>
      </w:pPr>
      <w:r w:rsidRPr="009E120F">
        <w:rPr>
          <w:rStyle w:val="Strong"/>
          <w:sz w:val="20"/>
          <w:szCs w:val="20"/>
        </w:rPr>
        <w:t>Lakoća korišćenja</w:t>
      </w:r>
      <w:r w:rsidRPr="009E120F">
        <w:rPr>
          <w:sz w:val="20"/>
          <w:szCs w:val="20"/>
        </w:rPr>
        <w:br/>
        <w:t>Sistem treba da poseduje jednostavan i intuitivan korisnički interfejs koji omogućava korisnicima lako pregledanje aukcija, postavljanje ponuda i upravljanje svojim aktivnostima na platformi.</w:t>
      </w:r>
    </w:p>
    <w:p w14:paraId="4BE3FD8A" w14:textId="77777777" w:rsidR="009E120F" w:rsidRPr="009E120F" w:rsidRDefault="009E120F" w:rsidP="009E120F">
      <w:pPr>
        <w:pStyle w:val="NormalWeb"/>
        <w:ind w:left="720"/>
        <w:rPr>
          <w:sz w:val="20"/>
          <w:szCs w:val="20"/>
        </w:rPr>
      </w:pPr>
      <w:r w:rsidRPr="009E120F">
        <w:rPr>
          <w:rStyle w:val="Strong"/>
          <w:sz w:val="20"/>
          <w:szCs w:val="20"/>
        </w:rPr>
        <w:t>Pouzdanost</w:t>
      </w:r>
      <w:r w:rsidRPr="009E120F">
        <w:rPr>
          <w:sz w:val="20"/>
          <w:szCs w:val="20"/>
        </w:rPr>
        <w:br/>
        <w:t>Sistem mora obezbediti stabilan rad i pouzdano čuvanje podataka o korisnicima, aukcijama i ponudama u bazi podataka.</w:t>
      </w:r>
    </w:p>
    <w:p w14:paraId="04826716" w14:textId="77777777" w:rsidR="009E120F" w:rsidRPr="009E120F" w:rsidRDefault="009E120F" w:rsidP="009E120F">
      <w:pPr>
        <w:pStyle w:val="NormalWeb"/>
        <w:ind w:left="720"/>
        <w:rPr>
          <w:sz w:val="20"/>
          <w:szCs w:val="20"/>
        </w:rPr>
      </w:pPr>
      <w:r w:rsidRPr="009E120F">
        <w:rPr>
          <w:rStyle w:val="Strong"/>
          <w:sz w:val="20"/>
          <w:szCs w:val="20"/>
        </w:rPr>
        <w:t>Održavanje sistema</w:t>
      </w:r>
      <w:r w:rsidRPr="009E120F">
        <w:rPr>
          <w:sz w:val="20"/>
          <w:szCs w:val="20"/>
        </w:rPr>
        <w:br/>
        <w:t>Sistem treba da bude projektovan na način koji omogućava jednostavno održavanje i nadogradnju. Grafički interfejs treba biti odvojen od poslovne logike sistema, dok se svi podaci čuvaju u bazi podataka.</w:t>
      </w:r>
    </w:p>
    <w:p w14:paraId="44A49A4E" w14:textId="77777777" w:rsidR="00206E1F" w:rsidRPr="003372D3" w:rsidRDefault="00B849B5" w:rsidP="00206E1F">
      <w:pPr>
        <w:pStyle w:val="Heading1"/>
        <w:tabs>
          <w:tab w:val="left" w:pos="1276"/>
        </w:tabs>
        <w:rPr>
          <w:lang w:val="sr-Latn-CS"/>
        </w:rPr>
      </w:pPr>
      <w:r>
        <w:rPr>
          <w:lang w:val="sr-Latn-CS"/>
        </w:rPr>
        <w:t>Prioritet funkcionalnosti</w:t>
      </w:r>
      <w:bookmarkEnd w:id="23"/>
    </w:p>
    <w:p w14:paraId="37B29A1E" w14:textId="77777777" w:rsidR="009E120F" w:rsidRPr="009E120F" w:rsidRDefault="009E120F" w:rsidP="009E120F">
      <w:pPr>
        <w:pStyle w:val="NormalWeb"/>
        <w:ind w:left="720"/>
        <w:rPr>
          <w:sz w:val="20"/>
          <w:szCs w:val="20"/>
        </w:rPr>
      </w:pPr>
      <w:r w:rsidRPr="009E120F">
        <w:rPr>
          <w:sz w:val="20"/>
          <w:szCs w:val="20"/>
        </w:rPr>
        <w:t>U ovom odeljku date su smernice u pogledu relativnog značaja predloženih funkcionalnosti sistema Licitator. Funkcionalnosti opisane u ovom dokumentu biće realizovane kroz beta i konačnu verziju sistema. Prioritet funkcionalnosti koje će biti realizovane je sledeći:</w:t>
      </w:r>
    </w:p>
    <w:p w14:paraId="59CF3FA6" w14:textId="77777777" w:rsidR="009E120F" w:rsidRPr="009E120F" w:rsidRDefault="009E120F" w:rsidP="009E120F">
      <w:pPr>
        <w:pStyle w:val="NormalWeb"/>
        <w:ind w:left="720"/>
        <w:rPr>
          <w:sz w:val="20"/>
          <w:szCs w:val="20"/>
        </w:rPr>
      </w:pPr>
      <w:r w:rsidRPr="009E120F">
        <w:rPr>
          <w:sz w:val="20"/>
          <w:szCs w:val="20"/>
        </w:rPr>
        <w:t>• Prijavljivanje na sistem</w:t>
      </w:r>
      <w:r w:rsidRPr="009E120F">
        <w:rPr>
          <w:sz w:val="20"/>
          <w:szCs w:val="20"/>
        </w:rPr>
        <w:br/>
        <w:t>• Registracija korisnika</w:t>
      </w:r>
      <w:r w:rsidRPr="009E120F">
        <w:rPr>
          <w:sz w:val="20"/>
          <w:szCs w:val="20"/>
        </w:rPr>
        <w:br/>
        <w:t>• Postavljanje aukcije</w:t>
      </w:r>
      <w:r w:rsidRPr="009E120F">
        <w:rPr>
          <w:sz w:val="20"/>
          <w:szCs w:val="20"/>
        </w:rPr>
        <w:br/>
        <w:t>• Pregled i pretraga aukcija</w:t>
      </w:r>
      <w:r w:rsidRPr="009E120F">
        <w:rPr>
          <w:sz w:val="20"/>
          <w:szCs w:val="20"/>
        </w:rPr>
        <w:br/>
        <w:t>• Učestvovanje u aukcijama (licitiranje)</w:t>
      </w:r>
      <w:r w:rsidRPr="009E120F">
        <w:rPr>
          <w:sz w:val="20"/>
          <w:szCs w:val="20"/>
        </w:rPr>
        <w:br/>
        <w:t>• Upravljanje aukcijama od strane korisnika</w:t>
      </w:r>
      <w:r w:rsidRPr="009E120F">
        <w:rPr>
          <w:sz w:val="20"/>
          <w:szCs w:val="20"/>
        </w:rPr>
        <w:br/>
        <w:t>• Prijavljivanje neprimerenog sadržaja administratoru</w:t>
      </w:r>
      <w:r w:rsidRPr="009E120F">
        <w:rPr>
          <w:sz w:val="20"/>
          <w:szCs w:val="20"/>
        </w:rPr>
        <w:br/>
        <w:t>• Administratorsko upravljanje aukcijama i korisnicima</w:t>
      </w:r>
    </w:p>
    <w:p w14:paraId="66F3F648" w14:textId="473F8F6D" w:rsidR="61E4C72B" w:rsidRDefault="61E4C72B" w:rsidP="61E4C72B">
      <w:pPr>
        <w:pStyle w:val="BodyText"/>
        <w:tabs>
          <w:tab w:val="num" w:pos="1080"/>
        </w:tabs>
        <w:ind w:left="1080"/>
        <w:jc w:val="both"/>
        <w:rPr>
          <w:rFonts w:ascii="Arial" w:eastAsia="Arial" w:hAnsi="Arial" w:cs="Arial"/>
          <w:lang w:val="sr-Latn-CS"/>
        </w:rPr>
      </w:pPr>
    </w:p>
    <w:p w14:paraId="10A17CE3" w14:textId="00F7861D" w:rsidR="00B849B5" w:rsidRDefault="00B849B5" w:rsidP="61E4C72B">
      <w:pPr>
        <w:pStyle w:val="Heading1"/>
        <w:rPr>
          <w:lang w:val="sr-Latn-CS"/>
        </w:rPr>
      </w:pPr>
      <w:bookmarkStart w:id="24" w:name="_Toc161771521"/>
      <w:r w:rsidRPr="61E4C72B">
        <w:rPr>
          <w:lang w:val="sr-Latn-CS"/>
        </w:rPr>
        <w:t>Nefunkcionalni zahtevi</w:t>
      </w:r>
      <w:bookmarkEnd w:id="24"/>
    </w:p>
    <w:p w14:paraId="4D42E0B4" w14:textId="77777777" w:rsidR="009E120F" w:rsidRDefault="009E120F" w:rsidP="009E120F">
      <w:pPr>
        <w:rPr>
          <w:lang w:val="sr-Latn-CS"/>
        </w:rPr>
      </w:pPr>
    </w:p>
    <w:p w14:paraId="089F08AE" w14:textId="698AFFA3" w:rsidR="009E120F" w:rsidRPr="009E120F" w:rsidRDefault="009E120F" w:rsidP="009E120F">
      <w:pPr>
        <w:ind w:left="720"/>
        <w:rPr>
          <w:lang w:val="sr-Latn-CS"/>
        </w:rPr>
      </w:pPr>
      <w:r w:rsidRPr="009E120F">
        <w:t>U ovom odeljku definisani su nefunkcionalni zahtevi sistema Licitator koji se odnose na standardizaciju, bezbednost, performanse i pouzdanost sistema.</w:t>
      </w:r>
    </w:p>
    <w:p w14:paraId="1FA3D506" w14:textId="2F6E6287" w:rsidR="61E4C72B" w:rsidRDefault="61E4C72B" w:rsidP="61E4C72B">
      <w:pPr>
        <w:rPr>
          <w:lang w:val="sr-Latn-CS"/>
        </w:rPr>
      </w:pPr>
    </w:p>
    <w:p w14:paraId="18B84CE8" w14:textId="77777777" w:rsidR="00206E1F" w:rsidRPr="003372D3" w:rsidRDefault="00B849B5" w:rsidP="61E4C72B">
      <w:pPr>
        <w:pStyle w:val="Heading2"/>
        <w:rPr>
          <w:sz w:val="24"/>
          <w:szCs w:val="24"/>
          <w:lang w:val="sr-Latn-CS"/>
        </w:rPr>
      </w:pPr>
      <w:bookmarkStart w:id="25" w:name="_Toc161771522"/>
      <w:r w:rsidRPr="61E4C72B">
        <w:rPr>
          <w:sz w:val="24"/>
          <w:szCs w:val="24"/>
          <w:lang w:val="sr-Latn-CS"/>
        </w:rPr>
        <w:t>Zahtevi u pogledu standardizacije</w:t>
      </w:r>
      <w:bookmarkEnd w:id="25"/>
    </w:p>
    <w:p w14:paraId="72AB8E77" w14:textId="77777777" w:rsidR="009E120F" w:rsidRPr="009E120F" w:rsidRDefault="009E120F" w:rsidP="009E120F">
      <w:pPr>
        <w:pStyle w:val="NormalWeb"/>
        <w:rPr>
          <w:sz w:val="20"/>
          <w:szCs w:val="20"/>
        </w:rPr>
      </w:pPr>
      <w:bookmarkStart w:id="26" w:name="_Toc161771523"/>
      <w:r w:rsidRPr="009E120F">
        <w:rPr>
          <w:sz w:val="20"/>
          <w:szCs w:val="20"/>
        </w:rPr>
        <w:t>Sve informacije koje se prikazuju na platformi Licitator moraju biti prikazane na standardizovan način kako bi se obezbedila konzistentnost podataka i jednostavno korišćenje sistema.</w:t>
      </w:r>
    </w:p>
    <w:p w14:paraId="766E593E" w14:textId="77777777" w:rsidR="009E120F" w:rsidRDefault="009E120F" w:rsidP="009E120F">
      <w:pPr>
        <w:pStyle w:val="NormalWeb"/>
        <w:rPr>
          <w:sz w:val="20"/>
          <w:szCs w:val="20"/>
        </w:rPr>
      </w:pPr>
      <w:r w:rsidRPr="009E120F">
        <w:rPr>
          <w:sz w:val="20"/>
          <w:szCs w:val="20"/>
        </w:rPr>
        <w:t>Podaci o predmetima koji se nalaze na aukcijama (naziv predmeta, opis, fotografije, početna cena i trajanje aukcije) moraju biti prikazani u jedinstvenom formatu za sve korisnike platforme.Takođe, prikaz informacija o korisnicima,</w:t>
      </w:r>
    </w:p>
    <w:p w14:paraId="2AAE1C20" w14:textId="08A9D573" w:rsidR="009E120F" w:rsidRPr="009E120F" w:rsidRDefault="009E120F" w:rsidP="009E120F">
      <w:pPr>
        <w:pStyle w:val="NormalWeb"/>
        <w:rPr>
          <w:sz w:val="20"/>
          <w:szCs w:val="20"/>
        </w:rPr>
      </w:pPr>
      <w:r w:rsidRPr="009E120F">
        <w:rPr>
          <w:sz w:val="20"/>
          <w:szCs w:val="20"/>
        </w:rPr>
        <w:lastRenderedPageBreak/>
        <w:t>aukcijama i ponudama mora biti usklađen sa pravilima platforme i standardima razvoja web aplikacija, kako bi se obezbedila preglednost i pouzdanost sistema.</w:t>
      </w:r>
    </w:p>
    <w:p w14:paraId="07A9A231" w14:textId="77777777" w:rsidR="00206E1F" w:rsidRPr="003372D3" w:rsidRDefault="00B849B5" w:rsidP="61E4C72B">
      <w:pPr>
        <w:pStyle w:val="Heading2"/>
        <w:rPr>
          <w:sz w:val="24"/>
          <w:szCs w:val="24"/>
          <w:lang w:val="sr-Latn-CS"/>
        </w:rPr>
      </w:pPr>
      <w:r w:rsidRPr="61E4C72B">
        <w:rPr>
          <w:sz w:val="24"/>
          <w:szCs w:val="24"/>
          <w:lang w:val="sr-Latn-CS"/>
        </w:rPr>
        <w:t>Sistemski zahtevi</w:t>
      </w:r>
      <w:bookmarkEnd w:id="26"/>
    </w:p>
    <w:p w14:paraId="59ED7471" w14:textId="77777777" w:rsidR="009E120F" w:rsidRPr="009E120F" w:rsidRDefault="009E120F" w:rsidP="009E120F">
      <w:pPr>
        <w:pStyle w:val="NormalWeb"/>
        <w:ind w:left="720"/>
        <w:rPr>
          <w:sz w:val="20"/>
          <w:szCs w:val="20"/>
        </w:rPr>
      </w:pPr>
      <w:r w:rsidRPr="009E120F">
        <w:rPr>
          <w:sz w:val="20"/>
          <w:szCs w:val="20"/>
        </w:rPr>
        <w:t xml:space="preserve">Sistem Licitator će biti realizovan korišćenjem modernih web tehnologija. Za razvoj korisničkog interfejsa koristiće se </w:t>
      </w:r>
      <w:r w:rsidRPr="009E120F">
        <w:rPr>
          <w:rStyle w:val="Strong"/>
          <w:sz w:val="20"/>
          <w:szCs w:val="20"/>
        </w:rPr>
        <w:t>React</w:t>
      </w:r>
      <w:r w:rsidRPr="009E120F">
        <w:rPr>
          <w:sz w:val="20"/>
          <w:szCs w:val="20"/>
        </w:rPr>
        <w:t xml:space="preserve"> kao frontend tehnologija, dok će serverski deo aplikacije biti implementiran korišćenjem </w:t>
      </w:r>
      <w:r w:rsidRPr="009E120F">
        <w:rPr>
          <w:rStyle w:val="Strong"/>
          <w:sz w:val="20"/>
          <w:szCs w:val="20"/>
        </w:rPr>
        <w:t>Django framework-a</w:t>
      </w:r>
      <w:r w:rsidRPr="009E120F">
        <w:rPr>
          <w:sz w:val="20"/>
          <w:szCs w:val="20"/>
        </w:rPr>
        <w:t xml:space="preserve">. Kao sistem za upravljanje bazom podataka koristiće se </w:t>
      </w:r>
      <w:r w:rsidRPr="009E120F">
        <w:rPr>
          <w:rStyle w:val="Strong"/>
          <w:sz w:val="20"/>
          <w:szCs w:val="20"/>
        </w:rPr>
        <w:t>MongoDB</w:t>
      </w:r>
      <w:r w:rsidRPr="009E120F">
        <w:rPr>
          <w:sz w:val="20"/>
          <w:szCs w:val="20"/>
        </w:rPr>
        <w:t>.</w:t>
      </w:r>
    </w:p>
    <w:p w14:paraId="0598FD87" w14:textId="77777777" w:rsidR="009E120F" w:rsidRPr="009E120F" w:rsidRDefault="009E120F" w:rsidP="009E120F">
      <w:pPr>
        <w:pStyle w:val="NormalWeb"/>
        <w:ind w:left="720"/>
        <w:rPr>
          <w:sz w:val="20"/>
          <w:szCs w:val="20"/>
        </w:rPr>
      </w:pPr>
      <w:r w:rsidRPr="009E120F">
        <w:rPr>
          <w:sz w:val="20"/>
          <w:szCs w:val="20"/>
        </w:rPr>
        <w:t xml:space="preserve">Sistem će biti pokretan u </w:t>
      </w:r>
      <w:r w:rsidRPr="009E120F">
        <w:rPr>
          <w:rStyle w:val="Strong"/>
          <w:sz w:val="20"/>
          <w:szCs w:val="20"/>
        </w:rPr>
        <w:t>Docker kontejnerima</w:t>
      </w:r>
      <w:r w:rsidRPr="009E120F">
        <w:rPr>
          <w:sz w:val="20"/>
          <w:szCs w:val="20"/>
        </w:rPr>
        <w:t>, čime se omogućava jednostavna instalacija, pokretanje i održavanje aplikacije.</w:t>
      </w:r>
    </w:p>
    <w:p w14:paraId="3BB7CD0D" w14:textId="77777777" w:rsidR="003356F6" w:rsidRDefault="003356F6" w:rsidP="003356F6">
      <w:pPr>
        <w:pStyle w:val="BodyText"/>
        <w:rPr>
          <w:lang w:val="sr-Latn-CS"/>
        </w:rPr>
      </w:pPr>
      <w:r>
        <w:rPr>
          <w:lang w:val="sr-Latn-CS"/>
        </w:rPr>
        <w:t>Korisnički interfejs Web aplikacije mora da bude optimizovan za sledeće Web čitače:</w:t>
      </w:r>
    </w:p>
    <w:p w14:paraId="587115FB" w14:textId="72256C78" w:rsidR="003356F6" w:rsidRDefault="0E493E0A" w:rsidP="003356F6">
      <w:pPr>
        <w:pStyle w:val="BodyText"/>
        <w:numPr>
          <w:ilvl w:val="0"/>
          <w:numId w:val="28"/>
        </w:numPr>
        <w:rPr>
          <w:lang w:val="sr-Latn-CS"/>
        </w:rPr>
      </w:pPr>
      <w:r w:rsidRPr="61E4C72B">
        <w:rPr>
          <w:lang w:val="sr-Latn-CS"/>
        </w:rPr>
        <w:t>Chrome</w:t>
      </w:r>
    </w:p>
    <w:p w14:paraId="1BA5CD15" w14:textId="006D054A" w:rsidR="003356F6" w:rsidRDefault="0E493E0A" w:rsidP="003356F6">
      <w:pPr>
        <w:pStyle w:val="BodyText"/>
        <w:numPr>
          <w:ilvl w:val="0"/>
          <w:numId w:val="28"/>
        </w:numPr>
        <w:rPr>
          <w:lang w:val="sr-Latn-CS"/>
        </w:rPr>
      </w:pPr>
      <w:r w:rsidRPr="61E4C72B">
        <w:rPr>
          <w:lang w:val="sr-Latn-CS"/>
        </w:rPr>
        <w:t>Microsoft Edge</w:t>
      </w:r>
    </w:p>
    <w:p w14:paraId="64C344FF" w14:textId="23C20AEA" w:rsidR="00206E1F" w:rsidRPr="003372D3" w:rsidRDefault="003356F6" w:rsidP="003356F6">
      <w:pPr>
        <w:pStyle w:val="BodyText"/>
        <w:numPr>
          <w:ilvl w:val="0"/>
          <w:numId w:val="28"/>
        </w:numPr>
        <w:rPr>
          <w:lang w:val="sr-Latn-CS"/>
        </w:rPr>
      </w:pPr>
      <w:r w:rsidRPr="61E4C72B">
        <w:rPr>
          <w:lang w:val="sr-Latn-CS"/>
        </w:rPr>
        <w:t>FireFox (Mozilla)</w:t>
      </w:r>
      <w:r w:rsidR="58537466" w:rsidRPr="61E4C72B">
        <w:rPr>
          <w:lang w:val="sr-Latn-CS"/>
        </w:rPr>
        <w:t>.</w:t>
      </w:r>
    </w:p>
    <w:p w14:paraId="22A9A238" w14:textId="0D9396FE" w:rsidR="61E4C72B" w:rsidRDefault="61E4C72B" w:rsidP="61E4C72B">
      <w:pPr>
        <w:pStyle w:val="BodyText"/>
        <w:ind w:left="1440"/>
        <w:rPr>
          <w:lang w:val="sr-Latn-CS"/>
        </w:rPr>
      </w:pPr>
    </w:p>
    <w:p w14:paraId="4CB256FA" w14:textId="77777777" w:rsidR="00206E1F" w:rsidRPr="003372D3" w:rsidRDefault="00B849B5" w:rsidP="61E4C72B">
      <w:pPr>
        <w:pStyle w:val="Heading2"/>
        <w:rPr>
          <w:sz w:val="24"/>
          <w:szCs w:val="24"/>
          <w:lang w:val="sr-Latn-CS"/>
        </w:rPr>
      </w:pPr>
      <w:bookmarkStart w:id="27" w:name="_Toc161771524"/>
      <w:r w:rsidRPr="61E4C72B">
        <w:rPr>
          <w:sz w:val="24"/>
          <w:szCs w:val="24"/>
          <w:lang w:val="sr-Latn-CS"/>
        </w:rPr>
        <w:t>Zahtevi u pogledu performansi</w:t>
      </w:r>
      <w:bookmarkEnd w:id="27"/>
    </w:p>
    <w:p w14:paraId="3EC6621B" w14:textId="77777777" w:rsidR="009E120F" w:rsidRPr="009E120F" w:rsidRDefault="009E120F" w:rsidP="009E120F">
      <w:pPr>
        <w:pStyle w:val="NormalWeb"/>
        <w:ind w:left="720"/>
        <w:rPr>
          <w:sz w:val="20"/>
          <w:szCs w:val="20"/>
        </w:rPr>
      </w:pPr>
      <w:bookmarkStart w:id="28" w:name="_Toc161771525"/>
      <w:r w:rsidRPr="009E120F">
        <w:rPr>
          <w:sz w:val="20"/>
          <w:szCs w:val="20"/>
        </w:rPr>
        <w:t>Sistem Licitator treba da obezbedi stabilan i brz rad aplikacije prilikom pregleda aukcija, postavljanja ponuda i upravljanja korisničkim nalozima.</w:t>
      </w:r>
    </w:p>
    <w:p w14:paraId="5BAE893D" w14:textId="77777777" w:rsidR="009E120F" w:rsidRPr="009E120F" w:rsidRDefault="009E120F" w:rsidP="009E120F">
      <w:pPr>
        <w:pStyle w:val="NormalWeb"/>
        <w:ind w:left="720"/>
        <w:rPr>
          <w:sz w:val="20"/>
          <w:szCs w:val="20"/>
        </w:rPr>
      </w:pPr>
      <w:r w:rsidRPr="009E120F">
        <w:rPr>
          <w:sz w:val="20"/>
          <w:szCs w:val="20"/>
        </w:rPr>
        <w:t>Aplikacija treba da bude sposobna da istovremeno podrži veći broj korisnika koji pregledaju aukcije i učestvuju u licitacijama bez značajnog usporavanja sistema.</w:t>
      </w:r>
    </w:p>
    <w:p w14:paraId="72F666FA" w14:textId="77777777" w:rsidR="00206E1F" w:rsidRPr="003372D3" w:rsidRDefault="00B849B5" w:rsidP="61E4C72B">
      <w:pPr>
        <w:pStyle w:val="Heading2"/>
        <w:rPr>
          <w:sz w:val="24"/>
          <w:szCs w:val="24"/>
          <w:lang w:val="sr-Latn-CS"/>
        </w:rPr>
      </w:pPr>
      <w:r w:rsidRPr="61E4C72B">
        <w:rPr>
          <w:sz w:val="24"/>
          <w:szCs w:val="24"/>
          <w:lang w:val="sr-Latn-CS"/>
        </w:rPr>
        <w:t>Zahtevi u pogledu okruženja</w:t>
      </w:r>
      <w:bookmarkEnd w:id="28"/>
    </w:p>
    <w:p w14:paraId="52935FFA" w14:textId="77777777" w:rsidR="009E120F" w:rsidRPr="009E120F" w:rsidRDefault="009E120F" w:rsidP="009E120F">
      <w:pPr>
        <w:pStyle w:val="NormalWeb"/>
        <w:ind w:left="720"/>
        <w:rPr>
          <w:sz w:val="20"/>
          <w:szCs w:val="20"/>
        </w:rPr>
      </w:pPr>
      <w:bookmarkStart w:id="29" w:name="_Toc161771526"/>
      <w:r w:rsidRPr="009E120F">
        <w:rPr>
          <w:sz w:val="20"/>
          <w:szCs w:val="20"/>
        </w:rPr>
        <w:t>Sistem će raditi u standardnom web okruženju i biće dostupan putem internet konekcije. Za pristup platformi korisnici će koristiti web pregledač na različitim uređajima kao što su desktop računari, laptopovi ili mobilni uređaji.</w:t>
      </w:r>
    </w:p>
    <w:p w14:paraId="7AD5D3BB" w14:textId="77777777" w:rsidR="009E120F" w:rsidRPr="009E120F" w:rsidRDefault="009E120F" w:rsidP="009E120F">
      <w:pPr>
        <w:pStyle w:val="NormalWeb"/>
        <w:ind w:left="720"/>
        <w:rPr>
          <w:sz w:val="20"/>
          <w:szCs w:val="20"/>
        </w:rPr>
      </w:pPr>
      <w:r w:rsidRPr="009E120F">
        <w:rPr>
          <w:sz w:val="20"/>
          <w:szCs w:val="20"/>
        </w:rPr>
        <w:t xml:space="preserve">Serverski deo sistema može biti pokrenut na operativnim sistemima kao što su </w:t>
      </w:r>
      <w:r w:rsidRPr="009E120F">
        <w:rPr>
          <w:rStyle w:val="Strong"/>
          <w:sz w:val="20"/>
          <w:szCs w:val="20"/>
        </w:rPr>
        <w:t>Linux</w:t>
      </w:r>
      <w:r w:rsidRPr="009E120F">
        <w:rPr>
          <w:sz w:val="20"/>
          <w:szCs w:val="20"/>
        </w:rPr>
        <w:t xml:space="preserve"> ili </w:t>
      </w:r>
      <w:r w:rsidRPr="009E120F">
        <w:rPr>
          <w:rStyle w:val="Strong"/>
          <w:sz w:val="20"/>
          <w:szCs w:val="20"/>
        </w:rPr>
        <w:t>Windows</w:t>
      </w:r>
      <w:r w:rsidRPr="009E120F">
        <w:rPr>
          <w:sz w:val="20"/>
          <w:szCs w:val="20"/>
        </w:rPr>
        <w:t>, uz instalirane potrebne serverske komponente i bazu podataka.</w:t>
      </w:r>
    </w:p>
    <w:p w14:paraId="5D673CE9" w14:textId="77777777" w:rsidR="00206E1F" w:rsidRPr="003372D3" w:rsidRDefault="00B849B5">
      <w:pPr>
        <w:pStyle w:val="Heading1"/>
        <w:rPr>
          <w:lang w:val="sr-Latn-CS"/>
        </w:rPr>
      </w:pPr>
      <w:r>
        <w:rPr>
          <w:lang w:val="sr-Latn-CS"/>
        </w:rPr>
        <w:t>Dokumentacija</w:t>
      </w:r>
      <w:bookmarkEnd w:id="29"/>
    </w:p>
    <w:p w14:paraId="7331829D" w14:textId="2BEEB315" w:rsidR="00206E1F" w:rsidRPr="003372D3" w:rsidRDefault="00967902" w:rsidP="00967902">
      <w:pPr>
        <w:pStyle w:val="BodyText"/>
        <w:rPr>
          <w:lang w:val="sr-Latn-CS"/>
        </w:rPr>
      </w:pPr>
      <w:r w:rsidRPr="61E4C72B">
        <w:rPr>
          <w:lang w:val="sr-Latn-CS"/>
        </w:rPr>
        <w:t xml:space="preserve">U ovom odeljku su opisani zahtevi u pogledu dokumentacije koju treba pripremiti za </w:t>
      </w:r>
      <w:r w:rsidR="009E120F">
        <w:rPr>
          <w:lang w:val="sr-Latn-CS"/>
        </w:rPr>
        <w:t>Licitator</w:t>
      </w:r>
      <w:r w:rsidR="549F9D40" w:rsidRPr="61E4C72B">
        <w:rPr>
          <w:lang w:val="sr-Latn-CS"/>
        </w:rPr>
        <w:t xml:space="preserve"> </w:t>
      </w:r>
      <w:r w:rsidRPr="61E4C72B">
        <w:rPr>
          <w:lang w:val="sr-Latn-CS"/>
        </w:rPr>
        <w:t>projekat.</w:t>
      </w:r>
    </w:p>
    <w:p w14:paraId="39D179CC" w14:textId="77777777" w:rsidR="00206E1F" w:rsidRPr="003372D3" w:rsidRDefault="00B849B5" w:rsidP="00B849B5">
      <w:pPr>
        <w:pStyle w:val="Heading2"/>
        <w:rPr>
          <w:lang w:val="sr-Latn-CS"/>
        </w:rPr>
      </w:pPr>
      <w:bookmarkStart w:id="30" w:name="_Toc161771527"/>
      <w:r>
        <w:rPr>
          <w:lang w:val="sr-Latn-CS"/>
        </w:rPr>
        <w:t>Korisničko uputstvo</w:t>
      </w:r>
      <w:bookmarkEnd w:id="30"/>
    </w:p>
    <w:p w14:paraId="6BCF5406" w14:textId="77777777" w:rsidR="00206E1F" w:rsidRPr="003372D3" w:rsidRDefault="0063574A" w:rsidP="0063574A">
      <w:pPr>
        <w:pStyle w:val="BodyText"/>
        <w:rPr>
          <w:lang w:val="sr-Latn-CS"/>
        </w:rPr>
      </w:pPr>
      <w:r w:rsidRPr="61E4C72B">
        <w:rPr>
          <w:lang w:val="sr-Latn-CS"/>
        </w:rPr>
        <w:t xml:space="preserve">Sistem će biti intuitivan za korišćenje i neće posedovati </w:t>
      </w:r>
      <w:r w:rsidR="00097F43" w:rsidRPr="61E4C72B">
        <w:rPr>
          <w:lang w:val="sr-Latn-CS"/>
        </w:rPr>
        <w:t xml:space="preserve">štampano </w:t>
      </w:r>
      <w:r w:rsidRPr="61E4C72B">
        <w:rPr>
          <w:lang w:val="sr-Latn-CS"/>
        </w:rPr>
        <w:t>korisničko uputstvo</w:t>
      </w:r>
      <w:r w:rsidR="00206E1F" w:rsidRPr="61E4C72B">
        <w:rPr>
          <w:lang w:val="sr-Latn-CS"/>
        </w:rPr>
        <w:t>.</w:t>
      </w:r>
    </w:p>
    <w:p w14:paraId="5D988985" w14:textId="77777777" w:rsidR="00206E1F" w:rsidRPr="003372D3" w:rsidRDefault="00D20F4E" w:rsidP="61E4C72B">
      <w:pPr>
        <w:pStyle w:val="Heading2"/>
        <w:rPr>
          <w:sz w:val="24"/>
          <w:szCs w:val="24"/>
          <w:lang w:val="sr-Latn-CS"/>
        </w:rPr>
      </w:pPr>
      <w:bookmarkStart w:id="31" w:name="_Toc161771529"/>
      <w:r w:rsidRPr="61E4C72B">
        <w:rPr>
          <w:sz w:val="24"/>
          <w:szCs w:val="24"/>
          <w:lang w:val="sr-Latn-CS"/>
        </w:rPr>
        <w:t>Uputstvo za instalaciju i konfigurisanje</w:t>
      </w:r>
      <w:bookmarkEnd w:id="31"/>
    </w:p>
    <w:p w14:paraId="251D4306" w14:textId="77777777" w:rsidR="00206E1F" w:rsidRPr="003372D3" w:rsidRDefault="001D0890" w:rsidP="001D0890">
      <w:pPr>
        <w:pStyle w:val="BodyText"/>
        <w:rPr>
          <w:lang w:val="sr-Latn-CS"/>
        </w:rPr>
      </w:pPr>
      <w:r>
        <w:rPr>
          <w:lang w:val="sr-Latn-CS"/>
        </w:rPr>
        <w:t>Uputstvo za instalaciju i konfigurisanje serverskog dela sistema će sadržati:</w:t>
      </w:r>
    </w:p>
    <w:p w14:paraId="38C2AA3D" w14:textId="77777777" w:rsidR="00206E1F" w:rsidRPr="003372D3" w:rsidRDefault="001D0890">
      <w:pPr>
        <w:pStyle w:val="BodyText"/>
        <w:numPr>
          <w:ilvl w:val="0"/>
          <w:numId w:val="21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Zahteve u pogledu instaliranog softvera</w:t>
      </w:r>
    </w:p>
    <w:p w14:paraId="34FA64D7" w14:textId="77777777" w:rsidR="00206E1F" w:rsidRPr="003372D3" w:rsidRDefault="001D0890">
      <w:pPr>
        <w:pStyle w:val="BodyText"/>
        <w:numPr>
          <w:ilvl w:val="0"/>
          <w:numId w:val="21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Instrukcije za instaliranje sistema i kreiranje baze podataka</w:t>
      </w:r>
    </w:p>
    <w:p w14:paraId="526A4EBE" w14:textId="77E5C0F8" w:rsidR="00206E1F" w:rsidRPr="003372D3" w:rsidRDefault="001D0890" w:rsidP="001D0890">
      <w:pPr>
        <w:pStyle w:val="BodyText"/>
        <w:numPr>
          <w:ilvl w:val="0"/>
          <w:numId w:val="21"/>
        </w:numPr>
        <w:tabs>
          <w:tab w:val="clear" w:pos="360"/>
          <w:tab w:val="num" w:pos="1080"/>
        </w:tabs>
        <w:ind w:left="1080"/>
        <w:rPr>
          <w:lang w:val="sr-Latn-CS"/>
        </w:rPr>
      </w:pPr>
      <w:r w:rsidRPr="61E4C72B">
        <w:rPr>
          <w:lang w:val="sr-Latn-CS"/>
        </w:rPr>
        <w:t>Uputstvo za konfigurisanje portala</w:t>
      </w:r>
      <w:r w:rsidR="7FCE6B61" w:rsidRPr="61E4C72B">
        <w:rPr>
          <w:lang w:val="sr-Latn-CS"/>
        </w:rPr>
        <w:t>.</w:t>
      </w:r>
    </w:p>
    <w:p w14:paraId="78CA56E5" w14:textId="1E3F89C6" w:rsidR="61E4C72B" w:rsidRDefault="61E4C72B" w:rsidP="61E4C72B">
      <w:pPr>
        <w:pStyle w:val="BodyText"/>
        <w:tabs>
          <w:tab w:val="num" w:pos="1080"/>
        </w:tabs>
        <w:ind w:left="1080"/>
        <w:rPr>
          <w:lang w:val="sr-Latn-CS"/>
        </w:rPr>
      </w:pPr>
    </w:p>
    <w:p w14:paraId="1183C2D9" w14:textId="29FE6868" w:rsidR="00206E1F" w:rsidRPr="003372D3" w:rsidRDefault="34DA116D" w:rsidP="61E4C72B">
      <w:pPr>
        <w:pStyle w:val="Heading2"/>
        <w:numPr>
          <w:ilvl w:val="0"/>
          <w:numId w:val="0"/>
        </w:numPr>
        <w:rPr>
          <w:sz w:val="24"/>
          <w:szCs w:val="24"/>
          <w:lang w:val="sr-Latn-CS"/>
        </w:rPr>
      </w:pPr>
      <w:bookmarkStart w:id="32" w:name="_Toc161771530"/>
      <w:r w:rsidRPr="61E4C72B">
        <w:rPr>
          <w:sz w:val="24"/>
          <w:szCs w:val="24"/>
          <w:lang w:val="sr-Latn-CS"/>
        </w:rPr>
        <w:lastRenderedPageBreak/>
        <w:t>1</w:t>
      </w:r>
      <w:r w:rsidR="5AD93635" w:rsidRPr="61E4C72B">
        <w:rPr>
          <w:sz w:val="24"/>
          <w:szCs w:val="24"/>
          <w:lang w:val="sr-Latn-CS"/>
        </w:rPr>
        <w:t>2.3</w:t>
      </w:r>
      <w:r w:rsidR="00D20F4E">
        <w:tab/>
      </w:r>
      <w:r w:rsidR="00D20F4E" w:rsidRPr="61E4C72B">
        <w:rPr>
          <w:sz w:val="24"/>
          <w:szCs w:val="24"/>
          <w:lang w:val="sr-Latn-CS"/>
        </w:rPr>
        <w:t>Pakovanje proizvoda</w:t>
      </w:r>
      <w:bookmarkEnd w:id="32"/>
    </w:p>
    <w:p w14:paraId="5A9927CC" w14:textId="77777777" w:rsidR="00206E1F" w:rsidRPr="003372D3" w:rsidRDefault="00967902" w:rsidP="001D0890">
      <w:pPr>
        <w:pStyle w:val="BodyText"/>
        <w:rPr>
          <w:lang w:val="sr-Latn-CS"/>
        </w:rPr>
      </w:pPr>
      <w:r>
        <w:rPr>
          <w:lang w:val="sr-Latn-CS"/>
        </w:rPr>
        <w:t>Proizvod ne zahteva posebno pakovanje jer nije namenjen širokom tržištu</w:t>
      </w:r>
      <w:r w:rsidR="00206E1F" w:rsidRPr="003372D3">
        <w:rPr>
          <w:lang w:val="sr-Latn-CS"/>
        </w:rPr>
        <w:t>.</w:t>
      </w:r>
    </w:p>
    <w:sectPr w:rsidR="00206E1F" w:rsidRPr="003372D3" w:rsidSect="004910AD">
      <w:headerReference w:type="default" r:id="rId13"/>
      <w:footerReference w:type="default" r:id="rId14"/>
      <w:headerReference w:type="first" r:id="rId15"/>
      <w:footerReference w:type="first" r:id="rId16"/>
      <w:pgSz w:w="12240" w:h="15840" w:code="1"/>
      <w:pgMar w:top="1440" w:right="1440" w:bottom="1440" w:left="1440" w:header="708" w:footer="708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4363DC" w14:textId="77777777" w:rsidR="00CE3FC4" w:rsidRDefault="00CE3FC4">
      <w:r>
        <w:separator/>
      </w:r>
    </w:p>
  </w:endnote>
  <w:endnote w:type="continuationSeparator" w:id="0">
    <w:p w14:paraId="4741C216" w14:textId="77777777" w:rsidR="00CE3FC4" w:rsidRDefault="00CE3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928121" w14:textId="77777777" w:rsidR="005613E4" w:rsidRDefault="005613E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63F29E8" w14:textId="77777777" w:rsidR="005613E4" w:rsidRDefault="005613E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644C01F" w14:paraId="395A36DF" w14:textId="77777777" w:rsidTr="6644C01F">
      <w:trPr>
        <w:trHeight w:val="300"/>
      </w:trPr>
      <w:tc>
        <w:tcPr>
          <w:tcW w:w="3120" w:type="dxa"/>
        </w:tcPr>
        <w:p w14:paraId="3799EDEE" w14:textId="28EE604D" w:rsidR="6644C01F" w:rsidRDefault="6644C01F" w:rsidP="6644C01F">
          <w:pPr>
            <w:pStyle w:val="Header"/>
            <w:ind w:left="-115"/>
          </w:pPr>
        </w:p>
      </w:tc>
      <w:tc>
        <w:tcPr>
          <w:tcW w:w="3120" w:type="dxa"/>
        </w:tcPr>
        <w:p w14:paraId="47E33229" w14:textId="7796C497" w:rsidR="6644C01F" w:rsidRDefault="6644C01F" w:rsidP="6644C01F">
          <w:pPr>
            <w:pStyle w:val="Header"/>
            <w:jc w:val="center"/>
          </w:pPr>
        </w:p>
      </w:tc>
      <w:tc>
        <w:tcPr>
          <w:tcW w:w="3120" w:type="dxa"/>
        </w:tcPr>
        <w:p w14:paraId="1F393A90" w14:textId="4C5FA7E8" w:rsidR="6644C01F" w:rsidRDefault="6644C01F" w:rsidP="6644C01F">
          <w:pPr>
            <w:pStyle w:val="Header"/>
            <w:ind w:right="-115"/>
            <w:jc w:val="right"/>
          </w:pPr>
        </w:p>
      </w:tc>
    </w:tr>
  </w:tbl>
  <w:p w14:paraId="356048A1" w14:textId="2355FF7F" w:rsidR="6644C01F" w:rsidRDefault="6644C01F" w:rsidP="6644C0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808"/>
      <w:gridCol w:w="4050"/>
      <w:gridCol w:w="2628"/>
    </w:tblGrid>
    <w:tr w:rsidR="005613E4" w:rsidRPr="003372D3" w14:paraId="04982373" w14:textId="77777777" w:rsidTr="001A3431">
      <w:tc>
        <w:tcPr>
          <w:tcW w:w="2808" w:type="dxa"/>
          <w:tcBorders>
            <w:top w:val="nil"/>
            <w:left w:val="nil"/>
            <w:bottom w:val="nil"/>
            <w:right w:val="nil"/>
          </w:tcBorders>
        </w:tcPr>
        <w:p w14:paraId="31F4DE5D" w14:textId="77777777" w:rsidR="005613E4" w:rsidRPr="003372D3" w:rsidRDefault="005613E4">
          <w:pPr>
            <w:ind w:right="360"/>
            <w:rPr>
              <w:lang w:val="sr-Latn-CS"/>
            </w:rPr>
          </w:pPr>
          <w:r w:rsidRPr="003372D3">
            <w:rPr>
              <w:lang w:val="sr-Latn-CS"/>
            </w:rPr>
            <w:t>Poverljivo</w:t>
          </w:r>
        </w:p>
      </w:tc>
      <w:tc>
        <w:tcPr>
          <w:tcW w:w="4050" w:type="dxa"/>
          <w:tcBorders>
            <w:top w:val="nil"/>
            <w:left w:val="nil"/>
            <w:bottom w:val="nil"/>
            <w:right w:val="nil"/>
          </w:tcBorders>
        </w:tcPr>
        <w:p w14:paraId="1DDDFFAB" w14:textId="27159AD8" w:rsidR="005613E4" w:rsidRPr="003372D3" w:rsidRDefault="001A3431" w:rsidP="001A3431">
          <w:pPr>
            <w:jc w:val="center"/>
            <w:rPr>
              <w:lang w:val="sr-Latn-CS"/>
            </w:rPr>
          </w:pPr>
          <w:r w:rsidRPr="001A3431">
            <w:rPr>
              <w:rFonts w:ascii="Symbol" w:eastAsia="Symbol" w:hAnsi="Symbol" w:cs="Symbol"/>
              <w:lang w:val="sr-Latn-CS"/>
            </w:rPr>
            <w:t>Ó</w:t>
          </w:r>
          <w:r w:rsidRPr="001A3431">
            <w:rPr>
              <w:lang w:val="sr-Latn-CS"/>
            </w:rPr>
            <w:t xml:space="preserve"> </w:t>
          </w:r>
          <w:r w:rsidR="00A90D2A">
            <w:rPr>
              <w:lang w:val="sr-Latn-CS"/>
            </w:rPr>
            <w:t>LicitatorTeam</w:t>
          </w:r>
          <w:r w:rsidRPr="001A3431">
            <w:rPr>
              <w:lang w:val="sr-Latn-CS"/>
            </w:rPr>
            <w:t>, 202</w:t>
          </w:r>
          <w:r w:rsidR="00B34984">
            <w:rPr>
              <w:lang w:val="sr-Latn-CS"/>
            </w:rPr>
            <w:t>5</w:t>
          </w:r>
          <w:r w:rsidRPr="001A3431">
            <w:rPr>
              <w:lang w:val="sr-Latn-CS"/>
            </w:rPr>
            <w:t>. godine</w:t>
          </w:r>
        </w:p>
        <w:p w14:paraId="0101B0DB" w14:textId="29BFCDAB" w:rsidR="005613E4" w:rsidRPr="003372D3" w:rsidRDefault="005613E4" w:rsidP="001A3431">
          <w:pPr>
            <w:jc w:val="center"/>
            <w:rPr>
              <w:lang w:val="sr-Latn-CS"/>
            </w:rPr>
          </w:pPr>
        </w:p>
      </w:tc>
      <w:tc>
        <w:tcPr>
          <w:tcW w:w="2628" w:type="dxa"/>
          <w:tcBorders>
            <w:top w:val="nil"/>
            <w:left w:val="nil"/>
            <w:bottom w:val="nil"/>
            <w:right w:val="nil"/>
          </w:tcBorders>
        </w:tcPr>
        <w:p w14:paraId="26CC8EC6" w14:textId="77777777" w:rsidR="005613E4" w:rsidRPr="003372D3" w:rsidRDefault="005613E4">
          <w:pPr>
            <w:jc w:val="right"/>
            <w:rPr>
              <w:lang w:val="sr-Latn-CS"/>
            </w:rPr>
          </w:pPr>
          <w:r w:rsidRPr="003372D3">
            <w:rPr>
              <w:lang w:val="sr-Latn-CS"/>
            </w:rPr>
            <w:t xml:space="preserve">Strana </w:t>
          </w:r>
          <w:r w:rsidRPr="003372D3">
            <w:rPr>
              <w:rStyle w:val="PageNumber"/>
              <w:lang w:val="sr-Latn-CS"/>
            </w:rPr>
            <w:fldChar w:fldCharType="begin"/>
          </w:r>
          <w:r w:rsidRPr="003372D3">
            <w:rPr>
              <w:rStyle w:val="PageNumber"/>
              <w:lang w:val="sr-Latn-CS"/>
            </w:rPr>
            <w:instrText xml:space="preserve"> PAGE </w:instrText>
          </w:r>
          <w:r w:rsidRPr="003372D3">
            <w:rPr>
              <w:rStyle w:val="PageNumber"/>
              <w:lang w:val="sr-Latn-CS"/>
            </w:rPr>
            <w:fldChar w:fldCharType="separate"/>
          </w:r>
          <w:r w:rsidR="00E5055D">
            <w:rPr>
              <w:rStyle w:val="PageNumber"/>
              <w:noProof/>
              <w:lang w:val="sr-Latn-CS"/>
            </w:rPr>
            <w:t>2</w:t>
          </w:r>
          <w:r w:rsidRPr="003372D3">
            <w:rPr>
              <w:rStyle w:val="PageNumber"/>
              <w:lang w:val="sr-Latn-CS"/>
            </w:rPr>
            <w:fldChar w:fldCharType="end"/>
          </w:r>
          <w:r w:rsidRPr="003372D3">
            <w:rPr>
              <w:rStyle w:val="PageNumber"/>
              <w:lang w:val="sr-Latn-CS"/>
            </w:rPr>
            <w:t xml:space="preserve"> od </w:t>
          </w:r>
          <w:r w:rsidRPr="003372D3">
            <w:rPr>
              <w:rStyle w:val="PageNumber"/>
              <w:lang w:val="sr-Latn-CS"/>
            </w:rPr>
            <w:fldChar w:fldCharType="begin"/>
          </w:r>
          <w:r w:rsidRPr="003372D3">
            <w:rPr>
              <w:rStyle w:val="PageNumber"/>
              <w:lang w:val="sr-Latn-CS"/>
            </w:rPr>
            <w:instrText xml:space="preserve"> NUMPAGES  \* MERGEFORMAT </w:instrText>
          </w:r>
          <w:r w:rsidRPr="003372D3">
            <w:rPr>
              <w:rStyle w:val="PageNumber"/>
              <w:lang w:val="sr-Latn-CS"/>
            </w:rPr>
            <w:fldChar w:fldCharType="separate"/>
          </w:r>
          <w:r w:rsidR="00E5055D">
            <w:rPr>
              <w:rStyle w:val="PageNumber"/>
              <w:noProof/>
              <w:lang w:val="sr-Latn-CS"/>
            </w:rPr>
            <w:t>12</w:t>
          </w:r>
          <w:r w:rsidRPr="003372D3">
            <w:rPr>
              <w:rStyle w:val="PageNumber"/>
              <w:lang w:val="sr-Latn-CS"/>
            </w:rPr>
            <w:fldChar w:fldCharType="end"/>
          </w:r>
        </w:p>
      </w:tc>
    </w:tr>
  </w:tbl>
  <w:p w14:paraId="02F2C34E" w14:textId="77777777" w:rsidR="005613E4" w:rsidRPr="003372D3" w:rsidRDefault="005613E4">
    <w:pPr>
      <w:pStyle w:val="Footer"/>
      <w:rPr>
        <w:lang w:val="sr-Latn-CS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A226A1" w14:textId="77777777" w:rsidR="005613E4" w:rsidRDefault="005613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5DE7AF" w14:textId="77777777" w:rsidR="00CE3FC4" w:rsidRDefault="00CE3FC4">
      <w:r>
        <w:separator/>
      </w:r>
    </w:p>
  </w:footnote>
  <w:footnote w:type="continuationSeparator" w:id="0">
    <w:p w14:paraId="7981DF7C" w14:textId="77777777" w:rsidR="00CE3FC4" w:rsidRDefault="00CE3F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7B4B86" w14:textId="77777777" w:rsidR="005613E4" w:rsidRDefault="005613E4">
    <w:pPr>
      <w:rPr>
        <w:sz w:val="24"/>
      </w:rPr>
    </w:pPr>
  </w:p>
  <w:p w14:paraId="3A0FF5F2" w14:textId="77777777" w:rsidR="005613E4" w:rsidRDefault="005613E4">
    <w:pPr>
      <w:pBdr>
        <w:top w:val="single" w:sz="6" w:space="1" w:color="auto"/>
      </w:pBdr>
      <w:rPr>
        <w:sz w:val="24"/>
      </w:rPr>
    </w:pPr>
  </w:p>
  <w:p w14:paraId="61829076" w14:textId="48E3F666" w:rsidR="005613E4" w:rsidRDefault="00A90D2A" w:rsidP="001A3431">
    <w:pPr>
      <w:pBdr>
        <w:bottom w:val="single" w:sz="6" w:space="1" w:color="000000"/>
      </w:pBdr>
      <w:jc w:val="right"/>
      <w:rPr>
        <w:rFonts w:ascii="Arial" w:hAnsi="Arial"/>
        <w:b/>
        <w:bCs/>
        <w:sz w:val="36"/>
        <w:szCs w:val="36"/>
      </w:rPr>
    </w:pPr>
    <w:r>
      <w:rPr>
        <w:rFonts w:ascii="Arial" w:hAnsi="Arial"/>
        <w:b/>
        <w:bCs/>
        <w:sz w:val="36"/>
        <w:szCs w:val="36"/>
      </w:rPr>
      <w:t>LicitatorTeam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5613E4" w:rsidRPr="003372D3" w14:paraId="2565E51A" w14:textId="77777777" w:rsidTr="001A3431">
      <w:tc>
        <w:tcPr>
          <w:tcW w:w="6379" w:type="dxa"/>
        </w:tcPr>
        <w:p w14:paraId="79818865" w14:textId="3A58EFF7" w:rsidR="005613E4" w:rsidRPr="003372D3" w:rsidRDefault="00A90D2A">
          <w:pPr>
            <w:rPr>
              <w:lang w:val="sr-Latn-CS"/>
            </w:rPr>
          </w:pPr>
          <w:r>
            <w:rPr>
              <w:lang w:val="sr-Latn-CS"/>
            </w:rPr>
            <w:t>Licitator</w:t>
          </w:r>
        </w:p>
      </w:tc>
      <w:tc>
        <w:tcPr>
          <w:tcW w:w="3179" w:type="dxa"/>
        </w:tcPr>
        <w:p w14:paraId="06F89D34" w14:textId="77777777" w:rsidR="005613E4" w:rsidRPr="003372D3" w:rsidRDefault="005613E4">
          <w:pPr>
            <w:tabs>
              <w:tab w:val="left" w:pos="1135"/>
            </w:tabs>
            <w:spacing w:before="40"/>
            <w:ind w:right="68"/>
            <w:rPr>
              <w:lang w:val="sr-Latn-CS"/>
            </w:rPr>
          </w:pPr>
          <w:r w:rsidRPr="003372D3">
            <w:rPr>
              <w:lang w:val="sr-Latn-CS"/>
            </w:rPr>
            <w:t xml:space="preserve">  Verzija:           1.0</w:t>
          </w:r>
        </w:p>
      </w:tc>
    </w:tr>
    <w:tr w:rsidR="005613E4" w:rsidRPr="003372D3" w14:paraId="77C69BA9" w14:textId="77777777" w:rsidTr="001A3431">
      <w:tc>
        <w:tcPr>
          <w:tcW w:w="6379" w:type="dxa"/>
        </w:tcPr>
        <w:p w14:paraId="7150EB76" w14:textId="77777777" w:rsidR="005613E4" w:rsidRPr="003372D3" w:rsidRDefault="005613E4">
          <w:pPr>
            <w:rPr>
              <w:lang w:val="sr-Latn-CS"/>
            </w:rPr>
          </w:pPr>
          <w:r w:rsidRPr="003372D3">
            <w:rPr>
              <w:lang w:val="sr-Latn-CS"/>
            </w:rPr>
            <w:t>Vizija sistema</w:t>
          </w:r>
        </w:p>
      </w:tc>
      <w:tc>
        <w:tcPr>
          <w:tcW w:w="3179" w:type="dxa"/>
        </w:tcPr>
        <w:p w14:paraId="2E909852" w14:textId="47399F53" w:rsidR="005613E4" w:rsidRPr="003372D3" w:rsidRDefault="001A3431">
          <w:pPr>
            <w:rPr>
              <w:lang w:val="sr-Latn-CS"/>
            </w:rPr>
          </w:pPr>
          <w:r w:rsidRPr="001A3431">
            <w:rPr>
              <w:lang w:val="sr-Latn-CS"/>
            </w:rPr>
            <w:t xml:space="preserve">  Datum:  </w:t>
          </w:r>
          <w:r w:rsidR="00A90D2A">
            <w:rPr>
              <w:lang w:val="sr-Latn-CS"/>
            </w:rPr>
            <w:t>27</w:t>
          </w:r>
          <w:r w:rsidRPr="001A3431">
            <w:rPr>
              <w:lang w:val="sr-Latn-CS"/>
            </w:rPr>
            <w:t>.11.202</w:t>
          </w:r>
          <w:r w:rsidR="00B34984">
            <w:rPr>
              <w:lang w:val="sr-Latn-CS"/>
            </w:rPr>
            <w:t>5</w:t>
          </w:r>
          <w:r w:rsidRPr="001A3431">
            <w:rPr>
              <w:lang w:val="sr-Latn-CS"/>
            </w:rPr>
            <w:t>. god.</w:t>
          </w:r>
        </w:p>
      </w:tc>
    </w:tr>
    <w:tr w:rsidR="005613E4" w:rsidRPr="003372D3" w14:paraId="1DCDFFF4" w14:textId="77777777" w:rsidTr="001A3431">
      <w:tc>
        <w:tcPr>
          <w:tcW w:w="9558" w:type="dxa"/>
          <w:gridSpan w:val="2"/>
        </w:tcPr>
        <w:p w14:paraId="43B2740A" w14:textId="533D1112" w:rsidR="005613E4" w:rsidRPr="003372D3" w:rsidRDefault="00A90D2A">
          <w:pPr>
            <w:rPr>
              <w:lang w:val="sr-Latn-CS"/>
            </w:rPr>
          </w:pPr>
          <w:r w:rsidRPr="00A90D2A">
            <w:rPr>
              <w:lang w:val="sr-Latn-CS"/>
            </w:rPr>
            <w:t>LicitatorTeam-Licitator-0</w:t>
          </w:r>
          <w:r>
            <w:rPr>
              <w:lang w:val="sr-Latn-CS"/>
            </w:rPr>
            <w:t>3</w:t>
          </w:r>
        </w:p>
      </w:tc>
    </w:tr>
  </w:tbl>
  <w:p w14:paraId="680A4E5D" w14:textId="77777777" w:rsidR="005613E4" w:rsidRPr="003372D3" w:rsidRDefault="005613E4">
    <w:pPr>
      <w:pStyle w:val="Header"/>
      <w:rPr>
        <w:lang w:val="sr-Latn-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204FF1" w14:textId="77777777" w:rsidR="005613E4" w:rsidRDefault="005613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3CE8E716"/>
    <w:lvl w:ilvl="0">
      <w:start w:val="1"/>
      <w:numFmt w:val="decimal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5E1E6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24D4576"/>
    <w:multiLevelType w:val="hybridMultilevel"/>
    <w:tmpl w:val="0DB08A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48782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8040BC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8D257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C965BB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08371BD"/>
    <w:multiLevelType w:val="singleLevel"/>
    <w:tmpl w:val="5442C4B8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25E0B12C"/>
    <w:multiLevelType w:val="hybridMultilevel"/>
    <w:tmpl w:val="AF4A3988"/>
    <w:lvl w:ilvl="0" w:tplc="6FA800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AC57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B6A8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2A9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6A3A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04D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4C15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6E10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ECCE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0947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4046"/>
        </w:tabs>
        <w:ind w:left="4046" w:hanging="360"/>
      </w:pPr>
      <w:rPr>
        <w:rFonts w:ascii="Symbol" w:hAnsi="Symbol" w:hint="default"/>
      </w:rPr>
    </w:lvl>
  </w:abstractNum>
  <w:abstractNum w:abstractNumId="11" w15:restartNumberingAfterBreak="0">
    <w:nsid w:val="2A134E0D"/>
    <w:multiLevelType w:val="singleLevel"/>
    <w:tmpl w:val="2EA4D640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2DAED92B"/>
    <w:multiLevelType w:val="hybridMultilevel"/>
    <w:tmpl w:val="DDAA6270"/>
    <w:lvl w:ilvl="0" w:tplc="C76AB722">
      <w:start w:val="1"/>
      <w:numFmt w:val="decimal"/>
      <w:lvlText w:val="%1."/>
      <w:lvlJc w:val="left"/>
      <w:pPr>
        <w:ind w:left="720" w:hanging="360"/>
      </w:pPr>
    </w:lvl>
    <w:lvl w:ilvl="1" w:tplc="3C0E44EA">
      <w:start w:val="1"/>
      <w:numFmt w:val="lowerLetter"/>
      <w:lvlText w:val="%2."/>
      <w:lvlJc w:val="left"/>
      <w:pPr>
        <w:ind w:left="1440" w:hanging="360"/>
      </w:pPr>
    </w:lvl>
    <w:lvl w:ilvl="2" w:tplc="120A60CC">
      <w:start w:val="1"/>
      <w:numFmt w:val="lowerRoman"/>
      <w:lvlText w:val="%3."/>
      <w:lvlJc w:val="right"/>
      <w:pPr>
        <w:ind w:left="2160" w:hanging="180"/>
      </w:pPr>
    </w:lvl>
    <w:lvl w:ilvl="3" w:tplc="FA80CE12">
      <w:start w:val="1"/>
      <w:numFmt w:val="decimal"/>
      <w:lvlText w:val="%4."/>
      <w:lvlJc w:val="left"/>
      <w:pPr>
        <w:ind w:left="2880" w:hanging="360"/>
      </w:pPr>
    </w:lvl>
    <w:lvl w:ilvl="4" w:tplc="0EF2BCD2">
      <w:start w:val="1"/>
      <w:numFmt w:val="lowerLetter"/>
      <w:lvlText w:val="%5."/>
      <w:lvlJc w:val="left"/>
      <w:pPr>
        <w:ind w:left="3600" w:hanging="360"/>
      </w:pPr>
    </w:lvl>
    <w:lvl w:ilvl="5" w:tplc="750E3B3A">
      <w:start w:val="1"/>
      <w:numFmt w:val="lowerRoman"/>
      <w:lvlText w:val="%6."/>
      <w:lvlJc w:val="right"/>
      <w:pPr>
        <w:ind w:left="4320" w:hanging="180"/>
      </w:pPr>
    </w:lvl>
    <w:lvl w:ilvl="6" w:tplc="84645368">
      <w:start w:val="1"/>
      <w:numFmt w:val="decimal"/>
      <w:lvlText w:val="%7."/>
      <w:lvlJc w:val="left"/>
      <w:pPr>
        <w:ind w:left="5040" w:hanging="360"/>
      </w:pPr>
    </w:lvl>
    <w:lvl w:ilvl="7" w:tplc="21E48DE6">
      <w:start w:val="1"/>
      <w:numFmt w:val="lowerLetter"/>
      <w:lvlText w:val="%8."/>
      <w:lvlJc w:val="left"/>
      <w:pPr>
        <w:ind w:left="5760" w:hanging="360"/>
      </w:pPr>
    </w:lvl>
    <w:lvl w:ilvl="8" w:tplc="31109ED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CD4C10"/>
    <w:multiLevelType w:val="singleLevel"/>
    <w:tmpl w:val="67942FBA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36A281E7"/>
    <w:multiLevelType w:val="multilevel"/>
    <w:tmpl w:val="CA84DC66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E325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44187E8C"/>
    <w:multiLevelType w:val="hybridMultilevel"/>
    <w:tmpl w:val="15141870"/>
    <w:lvl w:ilvl="0" w:tplc="081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1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1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1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1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1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1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1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1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89D541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5BCC62C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62E9487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6F973B3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6FAD17FE"/>
    <w:multiLevelType w:val="singleLevel"/>
    <w:tmpl w:val="2CF284F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23" w15:restartNumberingAfterBreak="0">
    <w:nsid w:val="7AC953DF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num w:numId="1" w16cid:durableId="323703561">
    <w:abstractNumId w:val="9"/>
  </w:num>
  <w:num w:numId="2" w16cid:durableId="1484734552">
    <w:abstractNumId w:val="14"/>
  </w:num>
  <w:num w:numId="3" w16cid:durableId="453405838">
    <w:abstractNumId w:val="12"/>
  </w:num>
  <w:num w:numId="4" w16cid:durableId="1998917223">
    <w:abstractNumId w:val="0"/>
  </w:num>
  <w:num w:numId="5" w16cid:durableId="1022898257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6" w16cid:durableId="1486631679">
    <w:abstractNumId w:val="19"/>
  </w:num>
  <w:num w:numId="7" w16cid:durableId="365644282">
    <w:abstractNumId w:val="23"/>
  </w:num>
  <w:num w:numId="8" w16cid:durableId="1347906563">
    <w:abstractNumId w:val="21"/>
  </w:num>
  <w:num w:numId="9" w16cid:durableId="2067029956">
    <w:abstractNumId w:val="23"/>
  </w:num>
  <w:num w:numId="10" w16cid:durableId="916326079">
    <w:abstractNumId w:val="13"/>
  </w:num>
  <w:num w:numId="11" w16cid:durableId="34932319">
    <w:abstractNumId w:val="8"/>
  </w:num>
  <w:num w:numId="12" w16cid:durableId="368460661">
    <w:abstractNumId w:val="11"/>
  </w:num>
  <w:num w:numId="13" w16cid:durableId="766392527">
    <w:abstractNumId w:val="2"/>
  </w:num>
  <w:num w:numId="14" w16cid:durableId="268707531">
    <w:abstractNumId w:val="7"/>
  </w:num>
  <w:num w:numId="15" w16cid:durableId="2139911040">
    <w:abstractNumId w:val="23"/>
  </w:num>
  <w:num w:numId="16" w16cid:durableId="1200512988">
    <w:abstractNumId w:val="23"/>
  </w:num>
  <w:num w:numId="17" w16cid:durableId="1085221495">
    <w:abstractNumId w:val="5"/>
  </w:num>
  <w:num w:numId="18" w16cid:durableId="1630238775">
    <w:abstractNumId w:val="10"/>
  </w:num>
  <w:num w:numId="19" w16cid:durableId="889224071">
    <w:abstractNumId w:val="15"/>
  </w:num>
  <w:num w:numId="20" w16cid:durableId="731390043">
    <w:abstractNumId w:val="4"/>
  </w:num>
  <w:num w:numId="21" w16cid:durableId="1855604613">
    <w:abstractNumId w:val="6"/>
  </w:num>
  <w:num w:numId="22" w16cid:durableId="2079746552">
    <w:abstractNumId w:val="18"/>
  </w:num>
  <w:num w:numId="23" w16cid:durableId="714475943">
    <w:abstractNumId w:val="23"/>
  </w:num>
  <w:num w:numId="24" w16cid:durableId="1796410237">
    <w:abstractNumId w:val="23"/>
  </w:num>
  <w:num w:numId="25" w16cid:durableId="1970746155">
    <w:abstractNumId w:val="20"/>
  </w:num>
  <w:num w:numId="26" w16cid:durableId="696124443">
    <w:abstractNumId w:val="22"/>
  </w:num>
  <w:num w:numId="27" w16cid:durableId="553976589">
    <w:abstractNumId w:val="17"/>
  </w:num>
  <w:num w:numId="28" w16cid:durableId="633291044">
    <w:abstractNumId w:val="16"/>
  </w:num>
  <w:num w:numId="29" w16cid:durableId="1313408173">
    <w:abstractNumId w:val="3"/>
  </w:num>
  <w:num w:numId="30" w16cid:durableId="1543403443">
    <w:abstractNumId w:val="23"/>
    <w:lvlOverride w:ilvl="0">
      <w:startOverride w:val="7"/>
    </w:lvlOverride>
    <w:lvlOverride w:ilvl="1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2D3"/>
    <w:rsid w:val="000376DD"/>
    <w:rsid w:val="00070032"/>
    <w:rsid w:val="000768B4"/>
    <w:rsid w:val="000817C9"/>
    <w:rsid w:val="00097F43"/>
    <w:rsid w:val="0013157C"/>
    <w:rsid w:val="00143087"/>
    <w:rsid w:val="00150CC1"/>
    <w:rsid w:val="00190105"/>
    <w:rsid w:val="001A3431"/>
    <w:rsid w:val="001D0890"/>
    <w:rsid w:val="001F663F"/>
    <w:rsid w:val="001F7D36"/>
    <w:rsid w:val="00206E1F"/>
    <w:rsid w:val="00250AAE"/>
    <w:rsid w:val="00254CBE"/>
    <w:rsid w:val="0026E73D"/>
    <w:rsid w:val="00270678"/>
    <w:rsid w:val="002922C4"/>
    <w:rsid w:val="002A5E27"/>
    <w:rsid w:val="002D5541"/>
    <w:rsid w:val="003356F6"/>
    <w:rsid w:val="003372D3"/>
    <w:rsid w:val="00346B1B"/>
    <w:rsid w:val="00347321"/>
    <w:rsid w:val="00351D7F"/>
    <w:rsid w:val="003551CE"/>
    <w:rsid w:val="003860D3"/>
    <w:rsid w:val="0039103B"/>
    <w:rsid w:val="003B1702"/>
    <w:rsid w:val="00405EF1"/>
    <w:rsid w:val="0040669E"/>
    <w:rsid w:val="00410F5F"/>
    <w:rsid w:val="00445A8C"/>
    <w:rsid w:val="004820DD"/>
    <w:rsid w:val="004910AD"/>
    <w:rsid w:val="00491CC1"/>
    <w:rsid w:val="004E6C9A"/>
    <w:rsid w:val="004F4C6C"/>
    <w:rsid w:val="00500DA2"/>
    <w:rsid w:val="005130EA"/>
    <w:rsid w:val="005613E4"/>
    <w:rsid w:val="00571FC4"/>
    <w:rsid w:val="005A3F8C"/>
    <w:rsid w:val="005D021A"/>
    <w:rsid w:val="005E733F"/>
    <w:rsid w:val="00631C6F"/>
    <w:rsid w:val="0063291D"/>
    <w:rsid w:val="0063574A"/>
    <w:rsid w:val="00681075"/>
    <w:rsid w:val="0069445A"/>
    <w:rsid w:val="006D4FD8"/>
    <w:rsid w:val="006F37E4"/>
    <w:rsid w:val="00707BA3"/>
    <w:rsid w:val="00712834"/>
    <w:rsid w:val="00716C93"/>
    <w:rsid w:val="00732741"/>
    <w:rsid w:val="0074590A"/>
    <w:rsid w:val="007A893A"/>
    <w:rsid w:val="007C0E6B"/>
    <w:rsid w:val="007C6B66"/>
    <w:rsid w:val="00804367"/>
    <w:rsid w:val="00807F6B"/>
    <w:rsid w:val="00834569"/>
    <w:rsid w:val="00886348"/>
    <w:rsid w:val="008D40CE"/>
    <w:rsid w:val="009029D5"/>
    <w:rsid w:val="009075F6"/>
    <w:rsid w:val="00930725"/>
    <w:rsid w:val="0095579F"/>
    <w:rsid w:val="009662F3"/>
    <w:rsid w:val="00967902"/>
    <w:rsid w:val="009A291F"/>
    <w:rsid w:val="009B2233"/>
    <w:rsid w:val="009B3AA3"/>
    <w:rsid w:val="009E120F"/>
    <w:rsid w:val="00A12200"/>
    <w:rsid w:val="00A34EB2"/>
    <w:rsid w:val="00A763B7"/>
    <w:rsid w:val="00A82910"/>
    <w:rsid w:val="00A90D2A"/>
    <w:rsid w:val="00AC1171"/>
    <w:rsid w:val="00AD17B6"/>
    <w:rsid w:val="00AE3BE2"/>
    <w:rsid w:val="00AF19B4"/>
    <w:rsid w:val="00AF6332"/>
    <w:rsid w:val="00AF6B06"/>
    <w:rsid w:val="00B34984"/>
    <w:rsid w:val="00B46D71"/>
    <w:rsid w:val="00B849B5"/>
    <w:rsid w:val="00BC2229"/>
    <w:rsid w:val="00BD1720"/>
    <w:rsid w:val="00C032FC"/>
    <w:rsid w:val="00C206AF"/>
    <w:rsid w:val="00C44BC7"/>
    <w:rsid w:val="00C503E4"/>
    <w:rsid w:val="00C6003C"/>
    <w:rsid w:val="00C83DEF"/>
    <w:rsid w:val="00C9046D"/>
    <w:rsid w:val="00CA58C5"/>
    <w:rsid w:val="00CA62F9"/>
    <w:rsid w:val="00CB17FD"/>
    <w:rsid w:val="00CE3FC4"/>
    <w:rsid w:val="00D00311"/>
    <w:rsid w:val="00D20F4E"/>
    <w:rsid w:val="00D21A8C"/>
    <w:rsid w:val="00D24154"/>
    <w:rsid w:val="00D402FD"/>
    <w:rsid w:val="00D44844"/>
    <w:rsid w:val="00D57EB9"/>
    <w:rsid w:val="00D62AEA"/>
    <w:rsid w:val="00D67D2B"/>
    <w:rsid w:val="00D7219F"/>
    <w:rsid w:val="00D7252F"/>
    <w:rsid w:val="00DE518F"/>
    <w:rsid w:val="00E061BD"/>
    <w:rsid w:val="00E06DDD"/>
    <w:rsid w:val="00E5055D"/>
    <w:rsid w:val="00E604E6"/>
    <w:rsid w:val="00E934AD"/>
    <w:rsid w:val="00EA2BCF"/>
    <w:rsid w:val="00F02B6F"/>
    <w:rsid w:val="00F06298"/>
    <w:rsid w:val="00F6773B"/>
    <w:rsid w:val="00F70F8C"/>
    <w:rsid w:val="00FA57D9"/>
    <w:rsid w:val="00FA5C99"/>
    <w:rsid w:val="01382C4E"/>
    <w:rsid w:val="0168B870"/>
    <w:rsid w:val="0216C660"/>
    <w:rsid w:val="022E2C06"/>
    <w:rsid w:val="02734D07"/>
    <w:rsid w:val="028D7202"/>
    <w:rsid w:val="0341480B"/>
    <w:rsid w:val="03CCD2E2"/>
    <w:rsid w:val="04C55757"/>
    <w:rsid w:val="05D38F83"/>
    <w:rsid w:val="0669EDFC"/>
    <w:rsid w:val="06E4BB15"/>
    <w:rsid w:val="0722FFBA"/>
    <w:rsid w:val="078BB3B3"/>
    <w:rsid w:val="08048837"/>
    <w:rsid w:val="082F77BC"/>
    <w:rsid w:val="09B1729A"/>
    <w:rsid w:val="0A27E357"/>
    <w:rsid w:val="0A49CC29"/>
    <w:rsid w:val="0AC2B2C1"/>
    <w:rsid w:val="0ACA1041"/>
    <w:rsid w:val="0ACF3387"/>
    <w:rsid w:val="0B13B428"/>
    <w:rsid w:val="0B27297B"/>
    <w:rsid w:val="0BBB0B3D"/>
    <w:rsid w:val="0BE207A2"/>
    <w:rsid w:val="0C4A91D5"/>
    <w:rsid w:val="0D40DEAE"/>
    <w:rsid w:val="0E459612"/>
    <w:rsid w:val="0E493E0A"/>
    <w:rsid w:val="0ED4FB26"/>
    <w:rsid w:val="0FA9056A"/>
    <w:rsid w:val="100CCB74"/>
    <w:rsid w:val="1127A003"/>
    <w:rsid w:val="11295B31"/>
    <w:rsid w:val="121AEA19"/>
    <w:rsid w:val="12B94039"/>
    <w:rsid w:val="13C84AE6"/>
    <w:rsid w:val="15878B9B"/>
    <w:rsid w:val="15A1FDDE"/>
    <w:rsid w:val="163F6812"/>
    <w:rsid w:val="174C0D63"/>
    <w:rsid w:val="179A0CFF"/>
    <w:rsid w:val="17B84AD9"/>
    <w:rsid w:val="17D158F0"/>
    <w:rsid w:val="18091ECE"/>
    <w:rsid w:val="18984279"/>
    <w:rsid w:val="1927C823"/>
    <w:rsid w:val="1966A77C"/>
    <w:rsid w:val="19B5FBC8"/>
    <w:rsid w:val="1A210389"/>
    <w:rsid w:val="1A27BE18"/>
    <w:rsid w:val="1ACABB51"/>
    <w:rsid w:val="1AD35E5D"/>
    <w:rsid w:val="1AEE68CB"/>
    <w:rsid w:val="1B186630"/>
    <w:rsid w:val="1B274281"/>
    <w:rsid w:val="1BA6A37A"/>
    <w:rsid w:val="1BBFE5E0"/>
    <w:rsid w:val="1BE17454"/>
    <w:rsid w:val="1C514AA3"/>
    <w:rsid w:val="1DA515DA"/>
    <w:rsid w:val="1F1E0F00"/>
    <w:rsid w:val="1F8401E8"/>
    <w:rsid w:val="200902B6"/>
    <w:rsid w:val="203C973D"/>
    <w:rsid w:val="20640CDE"/>
    <w:rsid w:val="2068635A"/>
    <w:rsid w:val="2068AB81"/>
    <w:rsid w:val="21045A0A"/>
    <w:rsid w:val="210737E1"/>
    <w:rsid w:val="227B6334"/>
    <w:rsid w:val="229A53D7"/>
    <w:rsid w:val="22E140DE"/>
    <w:rsid w:val="246FF926"/>
    <w:rsid w:val="2518D237"/>
    <w:rsid w:val="26446DB2"/>
    <w:rsid w:val="26DAACD2"/>
    <w:rsid w:val="27069FBA"/>
    <w:rsid w:val="28377DBF"/>
    <w:rsid w:val="284C2D78"/>
    <w:rsid w:val="289A8369"/>
    <w:rsid w:val="28DD2C44"/>
    <w:rsid w:val="291ABC93"/>
    <w:rsid w:val="29CF4578"/>
    <w:rsid w:val="29FFA974"/>
    <w:rsid w:val="2A8EB68F"/>
    <w:rsid w:val="2B23B6F6"/>
    <w:rsid w:val="2B41976D"/>
    <w:rsid w:val="2BAA676E"/>
    <w:rsid w:val="2BAB59E0"/>
    <w:rsid w:val="2C0A6196"/>
    <w:rsid w:val="2C4D1E1C"/>
    <w:rsid w:val="2C63BB30"/>
    <w:rsid w:val="2CE77D64"/>
    <w:rsid w:val="2D0A5BFA"/>
    <w:rsid w:val="2D36E11D"/>
    <w:rsid w:val="2DDEDA8A"/>
    <w:rsid w:val="2DEB9FF9"/>
    <w:rsid w:val="2E395EE2"/>
    <w:rsid w:val="2EFB6A81"/>
    <w:rsid w:val="2F0AF9FB"/>
    <w:rsid w:val="30176211"/>
    <w:rsid w:val="3045162A"/>
    <w:rsid w:val="30F27BA6"/>
    <w:rsid w:val="3109D7F5"/>
    <w:rsid w:val="310F32DF"/>
    <w:rsid w:val="31930CCB"/>
    <w:rsid w:val="31CA3BD0"/>
    <w:rsid w:val="33A3C252"/>
    <w:rsid w:val="33EA52AC"/>
    <w:rsid w:val="3423C6AB"/>
    <w:rsid w:val="34DA116D"/>
    <w:rsid w:val="35AD600D"/>
    <w:rsid w:val="3609F812"/>
    <w:rsid w:val="36B43486"/>
    <w:rsid w:val="36E4BB10"/>
    <w:rsid w:val="378286B2"/>
    <w:rsid w:val="3893FCE1"/>
    <w:rsid w:val="39C65BC1"/>
    <w:rsid w:val="3A960F38"/>
    <w:rsid w:val="3A9A695C"/>
    <w:rsid w:val="3AE4D8C1"/>
    <w:rsid w:val="3BD025A1"/>
    <w:rsid w:val="3BE9E9D5"/>
    <w:rsid w:val="3C12A6F2"/>
    <w:rsid w:val="3C26D3A7"/>
    <w:rsid w:val="3CBD29FC"/>
    <w:rsid w:val="3D30C180"/>
    <w:rsid w:val="3D899AA3"/>
    <w:rsid w:val="3DF09A60"/>
    <w:rsid w:val="3EB2DA53"/>
    <w:rsid w:val="3EDB3376"/>
    <w:rsid w:val="405F284F"/>
    <w:rsid w:val="408CCCC3"/>
    <w:rsid w:val="41051C7D"/>
    <w:rsid w:val="415FD942"/>
    <w:rsid w:val="41C6037D"/>
    <w:rsid w:val="4343E74F"/>
    <w:rsid w:val="43B25FDE"/>
    <w:rsid w:val="43B837BF"/>
    <w:rsid w:val="43C9106E"/>
    <w:rsid w:val="43CB709C"/>
    <w:rsid w:val="4407CB9E"/>
    <w:rsid w:val="44D03507"/>
    <w:rsid w:val="44DEC1B5"/>
    <w:rsid w:val="4524BB59"/>
    <w:rsid w:val="4600AE60"/>
    <w:rsid w:val="460BBE1E"/>
    <w:rsid w:val="46C42229"/>
    <w:rsid w:val="47375E41"/>
    <w:rsid w:val="473F758C"/>
    <w:rsid w:val="4764E626"/>
    <w:rsid w:val="47C2D799"/>
    <w:rsid w:val="47D19D4A"/>
    <w:rsid w:val="486B2FAA"/>
    <w:rsid w:val="4874331C"/>
    <w:rsid w:val="48B87578"/>
    <w:rsid w:val="4940DA83"/>
    <w:rsid w:val="49F8D7B2"/>
    <w:rsid w:val="4A5C49EB"/>
    <w:rsid w:val="4ACA303A"/>
    <w:rsid w:val="4B367611"/>
    <w:rsid w:val="4BD6027C"/>
    <w:rsid w:val="4BECDF2B"/>
    <w:rsid w:val="4C0EC903"/>
    <w:rsid w:val="4C32DD3E"/>
    <w:rsid w:val="4C7158F2"/>
    <w:rsid w:val="4D2F183B"/>
    <w:rsid w:val="4DD049E8"/>
    <w:rsid w:val="4E06E90C"/>
    <w:rsid w:val="4E97F38A"/>
    <w:rsid w:val="4EDD5B4C"/>
    <w:rsid w:val="4FBFBCD9"/>
    <w:rsid w:val="5108FD89"/>
    <w:rsid w:val="51694A77"/>
    <w:rsid w:val="51A88C95"/>
    <w:rsid w:val="51E45CB8"/>
    <w:rsid w:val="52FD41C7"/>
    <w:rsid w:val="53DEF373"/>
    <w:rsid w:val="549F9D40"/>
    <w:rsid w:val="54DE0BBB"/>
    <w:rsid w:val="56F8CB97"/>
    <w:rsid w:val="5741D67E"/>
    <w:rsid w:val="574CD4C9"/>
    <w:rsid w:val="576F8B33"/>
    <w:rsid w:val="57C5F9F9"/>
    <w:rsid w:val="57DCC630"/>
    <w:rsid w:val="580F7894"/>
    <w:rsid w:val="58537466"/>
    <w:rsid w:val="58ED4759"/>
    <w:rsid w:val="599AF87A"/>
    <w:rsid w:val="5A3C4BBD"/>
    <w:rsid w:val="5A86C99D"/>
    <w:rsid w:val="5A9AD5E6"/>
    <w:rsid w:val="5ACE7B62"/>
    <w:rsid w:val="5AD93635"/>
    <w:rsid w:val="5B315AF3"/>
    <w:rsid w:val="5B6BE156"/>
    <w:rsid w:val="5B98895A"/>
    <w:rsid w:val="5B9E428A"/>
    <w:rsid w:val="5C20963B"/>
    <w:rsid w:val="5CA0F1D4"/>
    <w:rsid w:val="5CB6893A"/>
    <w:rsid w:val="5CE1DA9E"/>
    <w:rsid w:val="5D2432AC"/>
    <w:rsid w:val="5E3CAB20"/>
    <w:rsid w:val="5E4A56C7"/>
    <w:rsid w:val="5EA2646A"/>
    <w:rsid w:val="60D121B6"/>
    <w:rsid w:val="610778D5"/>
    <w:rsid w:val="614FA4EF"/>
    <w:rsid w:val="616D4BD1"/>
    <w:rsid w:val="61E2429D"/>
    <w:rsid w:val="61E4C72B"/>
    <w:rsid w:val="622F79EB"/>
    <w:rsid w:val="6346966E"/>
    <w:rsid w:val="63895A5B"/>
    <w:rsid w:val="64033281"/>
    <w:rsid w:val="64326D21"/>
    <w:rsid w:val="6456F2C6"/>
    <w:rsid w:val="652414D3"/>
    <w:rsid w:val="65645ED6"/>
    <w:rsid w:val="66154019"/>
    <w:rsid w:val="6644C01F"/>
    <w:rsid w:val="67144E0F"/>
    <w:rsid w:val="671596CA"/>
    <w:rsid w:val="67B78428"/>
    <w:rsid w:val="67CC7392"/>
    <w:rsid w:val="6812D39A"/>
    <w:rsid w:val="6887E205"/>
    <w:rsid w:val="6AA21502"/>
    <w:rsid w:val="6AF8C091"/>
    <w:rsid w:val="6B5D3D93"/>
    <w:rsid w:val="6B7325B2"/>
    <w:rsid w:val="6BED19E5"/>
    <w:rsid w:val="6BF90AB2"/>
    <w:rsid w:val="6D3E672C"/>
    <w:rsid w:val="6DDEE589"/>
    <w:rsid w:val="6F22A238"/>
    <w:rsid w:val="6F41DF9B"/>
    <w:rsid w:val="712238EF"/>
    <w:rsid w:val="7251F98D"/>
    <w:rsid w:val="726F1848"/>
    <w:rsid w:val="72A38A97"/>
    <w:rsid w:val="72BC77CB"/>
    <w:rsid w:val="72EE6AEE"/>
    <w:rsid w:val="734FFC02"/>
    <w:rsid w:val="73840DC2"/>
    <w:rsid w:val="73D4E318"/>
    <w:rsid w:val="73F3E7AC"/>
    <w:rsid w:val="746C1730"/>
    <w:rsid w:val="756E3AD8"/>
    <w:rsid w:val="75CEFC63"/>
    <w:rsid w:val="7806232E"/>
    <w:rsid w:val="78825A32"/>
    <w:rsid w:val="79890B5A"/>
    <w:rsid w:val="7A61317A"/>
    <w:rsid w:val="7AC52079"/>
    <w:rsid w:val="7BAE05E4"/>
    <w:rsid w:val="7C1E3A9E"/>
    <w:rsid w:val="7C584283"/>
    <w:rsid w:val="7CAE77A6"/>
    <w:rsid w:val="7D45AA23"/>
    <w:rsid w:val="7DA99AC4"/>
    <w:rsid w:val="7DD578C0"/>
    <w:rsid w:val="7EED1E87"/>
    <w:rsid w:val="7FCE6B61"/>
    <w:rsid w:val="7FD8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21388B"/>
  <w15:chartTrackingRefBased/>
  <w15:docId w15:val="{49FF8895-7886-4CCF-B640-1C036EFC7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sr-Latn-R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24"/>
      </w:numPr>
      <w:spacing w:before="120" w:after="60"/>
      <w:outlineLvl w:val="0"/>
    </w:pPr>
    <w:rPr>
      <w:rFonts w:ascii="Arial" w:hAnsi="Arial" w:cs="Arial"/>
      <w:b/>
      <w:bCs/>
      <w:sz w:val="24"/>
      <w:szCs w:val="24"/>
    </w:rPr>
  </w:style>
  <w:style w:type="paragraph" w:styleId="Heading2">
    <w:name w:val="heading 2"/>
    <w:basedOn w:val="Heading1"/>
    <w:next w:val="Normal"/>
    <w:qFormat/>
    <w:rsid w:val="00DE518F"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24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24"/>
      </w:numPr>
      <w:spacing w:before="240" w:after="6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24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24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24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 w:cs="Arial"/>
      <w:b/>
      <w:bCs/>
      <w:sz w:val="36"/>
      <w:szCs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 w:cs="Arial"/>
      <w:i/>
      <w:iCs/>
      <w:sz w:val="36"/>
      <w:szCs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pPr>
      <w:jc w:val="center"/>
    </w:pPr>
    <w:rPr>
      <w:b/>
      <w:bCs/>
    </w:rPr>
  </w:style>
  <w:style w:type="paragraph" w:styleId="BodyText3">
    <w:name w:val="Body Text 3"/>
    <w:basedOn w:val="Normal"/>
    <w:rPr>
      <w:b/>
      <w:bCs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250AAE"/>
    <w:pPr>
      <w:widowControl/>
      <w:spacing w:before="100" w:beforeAutospacing="1" w:after="100" w:afterAutospacing="1" w:line="240" w:lineRule="auto"/>
    </w:pPr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4820D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E12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3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req\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020C5-F888-41A6-9CAF-2D418808E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TotalTime>6</TotalTime>
  <Pages>15</Pages>
  <Words>3518</Words>
  <Characters>20056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Vision</vt:lpstr>
    </vt:vector>
  </TitlesOfParts>
  <Company/>
  <LinksUpToDate>false</LinksUpToDate>
  <CharactersWithSpaces>23527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C-Registration System</dc:subject>
  <dc:creator>Wylie College</dc:creator>
  <cp:keywords/>
  <dc:description/>
  <cp:lastModifiedBy>heisenberg020 heisenberg020</cp:lastModifiedBy>
  <cp:revision>3</cp:revision>
  <cp:lastPrinted>1899-12-31T23:00:00Z</cp:lastPrinted>
  <dcterms:created xsi:type="dcterms:W3CDTF">2026-03-04T23:29:00Z</dcterms:created>
  <dcterms:modified xsi:type="dcterms:W3CDTF">2026-03-05T00:58:00Z</dcterms:modified>
</cp:coreProperties>
</file>